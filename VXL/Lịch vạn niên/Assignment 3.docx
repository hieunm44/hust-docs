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alias w:val="Title"/>
        <w:tag w:val=""/>
        <w:id w:val="1161894779"/>
        <w:placeholder>
          <w:docPart w:val="1807A367C9CF4A68B81D1F2667EFC309"/>
        </w:placeholder>
        <w:dataBinding w:prefixMappings="xmlns:ns0='http://purl.org/dc/elements/1.1/' xmlns:ns1='http://schemas.openxmlformats.org/package/2006/metadata/core-properties' " w:xpath="/ns1:coreProperties[1]/ns0:title[1]" w:storeItemID="{6C3C8BC8-F283-45AE-878A-BAB7291924A1}"/>
        <w:text/>
      </w:sdtPr>
      <w:sdtEndPr/>
      <w:sdtContent>
        <w:p w:rsidR="006D5E15" w:rsidRDefault="00756067" w:rsidP="00F509AA">
          <w:pPr>
            <w:pStyle w:val="Title"/>
          </w:pPr>
          <w:r>
            <w:t>Bài tập về nhà tuần 3</w:t>
          </w:r>
        </w:p>
      </w:sdtContent>
    </w:sdt>
    <w:p w:rsidR="00F509AA" w:rsidRDefault="00756067" w:rsidP="00F509AA">
      <w:pPr>
        <w:pStyle w:val="Subtitle"/>
      </w:pPr>
      <w:r>
        <w:t>Lập trình mô phỏng mạch nháy LED</w:t>
      </w:r>
    </w:p>
    <w:p w:rsidR="00F509AA" w:rsidRDefault="00057174" w:rsidP="00057174">
      <w:pPr>
        <w:pStyle w:val="Heading1"/>
      </w:pPr>
      <w:bookmarkStart w:id="0" w:name="_GoBack"/>
      <w:bookmarkEnd w:id="0"/>
      <w:r>
        <w:t>Tạo project mới trên MPLABX</w:t>
      </w:r>
    </w:p>
    <w:p w:rsidR="00D315D7" w:rsidRDefault="00F72AD2" w:rsidP="00D315D7">
      <w:pPr>
        <w:pStyle w:val="Figure"/>
      </w:pPr>
      <w:r w:rsidRPr="00D315D7">
        <w:rPr>
          <w:noProof/>
        </w:rPr>
        <w:drawing>
          <wp:inline distT="0" distB="0" distL="0" distR="0">
            <wp:extent cx="2581275" cy="857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2581275" cy="857250"/>
                    </a:xfrm>
                    <a:prstGeom prst="rect">
                      <a:avLst/>
                    </a:prstGeom>
                    <a:noFill/>
                    <a:ln>
                      <a:noFill/>
                    </a:ln>
                  </pic:spPr>
                </pic:pic>
              </a:graphicData>
            </a:graphic>
          </wp:inline>
        </w:drawing>
      </w:r>
    </w:p>
    <w:p w:rsidR="00D315D7" w:rsidRDefault="00D315D7" w:rsidP="00D315D7">
      <w:r>
        <w:t xml:space="preserve">Sau khi khởi động MPLABX, vào </w:t>
      </w:r>
      <w:r w:rsidRPr="002E7385">
        <w:rPr>
          <w:rStyle w:val="Strong"/>
        </w:rPr>
        <w:t>File &gt; New Project...</w:t>
      </w:r>
      <w:r>
        <w:t xml:space="preserve"> để tạo project mới.</w:t>
      </w:r>
    </w:p>
    <w:p w:rsidR="004C12DC" w:rsidRDefault="004C12DC" w:rsidP="004C12DC">
      <w:pPr>
        <w:pStyle w:val="Figure"/>
        <w:keepNext/>
      </w:pPr>
      <w:r>
        <w:rPr>
          <w:noProof/>
        </w:rPr>
        <w:drawing>
          <wp:inline distT="0" distB="0" distL="0" distR="0" wp14:anchorId="3793724F" wp14:editId="2E950AE1">
            <wp:extent cx="4874400" cy="3358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grayscl/>
                    </a:blip>
                    <a:stretch>
                      <a:fillRect/>
                    </a:stretch>
                  </pic:blipFill>
                  <pic:spPr>
                    <a:xfrm>
                      <a:off x="0" y="0"/>
                      <a:ext cx="4874400" cy="3358800"/>
                    </a:xfrm>
                    <a:prstGeom prst="rect">
                      <a:avLst/>
                    </a:prstGeom>
                  </pic:spPr>
                </pic:pic>
              </a:graphicData>
            </a:graphic>
          </wp:inline>
        </w:drawing>
      </w:r>
    </w:p>
    <w:p w:rsidR="00D315D7" w:rsidRPr="002E7385" w:rsidRDefault="00D315D7" w:rsidP="00D315D7">
      <w:r w:rsidRPr="002E7385">
        <w:t xml:space="preserve">Trong giao diện tạo project mới, chọn loại project </w:t>
      </w:r>
      <w:r w:rsidRPr="002E7385">
        <w:rPr>
          <w:rStyle w:val="Strong"/>
        </w:rPr>
        <w:t>Microchip Embedded &gt; Standalone Project</w:t>
      </w:r>
      <w:r w:rsidRPr="002E7385">
        <w:t xml:space="preserve"> rồi bấm </w:t>
      </w:r>
      <w:r w:rsidRPr="002E7385">
        <w:rPr>
          <w:rStyle w:val="Strong"/>
        </w:rPr>
        <w:t>Next</w:t>
      </w:r>
      <w:r w:rsidRPr="002E7385">
        <w:t>.</w:t>
      </w:r>
    </w:p>
    <w:p w:rsidR="00206BEC" w:rsidRDefault="002E7385" w:rsidP="002E7385">
      <w:pPr>
        <w:pStyle w:val="Figure"/>
      </w:pPr>
      <w:r w:rsidRPr="002E7385">
        <w:rPr>
          <w:noProof/>
        </w:rPr>
        <w:lastRenderedPageBreak/>
        <w:drawing>
          <wp:inline distT="0" distB="0" distL="0" distR="0" wp14:anchorId="44A9CCAF" wp14:editId="18454E89">
            <wp:extent cx="4874400" cy="3358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grayscl/>
                    </a:blip>
                    <a:stretch>
                      <a:fillRect/>
                    </a:stretch>
                  </pic:blipFill>
                  <pic:spPr>
                    <a:xfrm>
                      <a:off x="0" y="0"/>
                      <a:ext cx="4874400" cy="3358800"/>
                    </a:xfrm>
                    <a:prstGeom prst="rect">
                      <a:avLst/>
                    </a:prstGeom>
                  </pic:spPr>
                </pic:pic>
              </a:graphicData>
            </a:graphic>
          </wp:inline>
        </w:drawing>
      </w:r>
    </w:p>
    <w:p w:rsidR="00D315D7" w:rsidRDefault="00D315D7" w:rsidP="00D315D7">
      <w:r>
        <w:t>Trong giao diện lựa chọn thiết bị, chọn vi điều khiển 8-bit dòng trung (</w:t>
      </w:r>
      <w:r w:rsidRPr="002E7385">
        <w:rPr>
          <w:rStyle w:val="Strong"/>
        </w:rPr>
        <w:t>Mid-Range 8-bit MCUs</w:t>
      </w:r>
      <w:r>
        <w:t xml:space="preserve">), chip </w:t>
      </w:r>
      <w:r w:rsidRPr="002E7385">
        <w:rPr>
          <w:rStyle w:val="Strong"/>
        </w:rPr>
        <w:t>PIC16F887</w:t>
      </w:r>
      <w:r>
        <w:t xml:space="preserve"> rồi bấm </w:t>
      </w:r>
      <w:r w:rsidRPr="002E7385">
        <w:rPr>
          <w:rStyle w:val="Strong"/>
        </w:rPr>
        <w:t>Next</w:t>
      </w:r>
      <w:r>
        <w:t>.</w:t>
      </w:r>
    </w:p>
    <w:p w:rsidR="002E7385" w:rsidRDefault="002E7385" w:rsidP="002E7385">
      <w:pPr>
        <w:pStyle w:val="Figure"/>
      </w:pPr>
      <w:r>
        <w:rPr>
          <w:noProof/>
        </w:rPr>
        <w:drawing>
          <wp:inline distT="0" distB="0" distL="0" distR="0" wp14:anchorId="21418A3A" wp14:editId="6A60990D">
            <wp:extent cx="4874400" cy="3358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grayscl/>
                    </a:blip>
                    <a:stretch>
                      <a:fillRect/>
                    </a:stretch>
                  </pic:blipFill>
                  <pic:spPr>
                    <a:xfrm>
                      <a:off x="0" y="0"/>
                      <a:ext cx="4874400" cy="3358800"/>
                    </a:xfrm>
                    <a:prstGeom prst="rect">
                      <a:avLst/>
                    </a:prstGeom>
                  </pic:spPr>
                </pic:pic>
              </a:graphicData>
            </a:graphic>
          </wp:inline>
        </w:drawing>
      </w:r>
    </w:p>
    <w:p w:rsidR="00D315D7" w:rsidRDefault="00D315D7" w:rsidP="00D315D7">
      <w:r>
        <w:t xml:space="preserve">Trong giao diện chọn mạch nạp và debug, chọn </w:t>
      </w:r>
      <w:r w:rsidRPr="002E7385">
        <w:rPr>
          <w:rStyle w:val="Strong"/>
        </w:rPr>
        <w:t>PICkit2</w:t>
      </w:r>
      <w:r>
        <w:rPr>
          <w:rStyle w:val="FootnoteReference"/>
          <w:b/>
          <w:bCs/>
        </w:rPr>
        <w:footnoteReference w:id="1"/>
      </w:r>
      <w:r>
        <w:t xml:space="preserve"> rồi bấm </w:t>
      </w:r>
      <w:r w:rsidRPr="002E7385">
        <w:rPr>
          <w:rStyle w:val="Strong"/>
        </w:rPr>
        <w:t>Next</w:t>
      </w:r>
      <w:r>
        <w:t>.</w:t>
      </w:r>
    </w:p>
    <w:p w:rsidR="00F82AEC" w:rsidRDefault="00F82AEC" w:rsidP="00F82AEC">
      <w:pPr>
        <w:pStyle w:val="Figure"/>
      </w:pPr>
      <w:r>
        <w:rPr>
          <w:noProof/>
        </w:rPr>
        <w:lastRenderedPageBreak/>
        <w:drawing>
          <wp:inline distT="0" distB="0" distL="0" distR="0" wp14:anchorId="16DC7A97" wp14:editId="2357B7CB">
            <wp:extent cx="4874400" cy="3358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grayscl/>
                    </a:blip>
                    <a:stretch>
                      <a:fillRect/>
                    </a:stretch>
                  </pic:blipFill>
                  <pic:spPr>
                    <a:xfrm>
                      <a:off x="0" y="0"/>
                      <a:ext cx="4874400" cy="3358800"/>
                    </a:xfrm>
                    <a:prstGeom prst="rect">
                      <a:avLst/>
                    </a:prstGeom>
                  </pic:spPr>
                </pic:pic>
              </a:graphicData>
            </a:graphic>
          </wp:inline>
        </w:drawing>
      </w:r>
    </w:p>
    <w:p w:rsidR="00D315D7" w:rsidRDefault="00D315D7" w:rsidP="00D315D7">
      <w:r>
        <w:t xml:space="preserve">Trong giao diện chọn trình biên dịch, chọn </w:t>
      </w:r>
      <w:r w:rsidRPr="00F82AEC">
        <w:rPr>
          <w:rStyle w:val="Strong"/>
        </w:rPr>
        <w:t>XC8</w:t>
      </w:r>
      <w:r>
        <w:t xml:space="preserve"> rồi bấm </w:t>
      </w:r>
      <w:r w:rsidRPr="00F82AEC">
        <w:rPr>
          <w:rStyle w:val="Strong"/>
        </w:rPr>
        <w:t>Next</w:t>
      </w:r>
      <w:r>
        <w:t>. Nếu XC8 đã được cài thành công, đường dẫn tới thư mục của XC8 sẽ được hiển thị như trong hình.</w:t>
      </w:r>
    </w:p>
    <w:p w:rsidR="008F237F" w:rsidRDefault="008F237F" w:rsidP="008F237F">
      <w:pPr>
        <w:pStyle w:val="Figure"/>
      </w:pPr>
      <w:r>
        <w:rPr>
          <w:noProof/>
        </w:rPr>
        <w:drawing>
          <wp:inline distT="0" distB="0" distL="0" distR="0" wp14:anchorId="77329E6A" wp14:editId="6BF44722">
            <wp:extent cx="5500800" cy="33588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grayscl/>
                    </a:blip>
                    <a:stretch>
                      <a:fillRect/>
                    </a:stretch>
                  </pic:blipFill>
                  <pic:spPr>
                    <a:xfrm>
                      <a:off x="0" y="0"/>
                      <a:ext cx="5500800" cy="3358800"/>
                    </a:xfrm>
                    <a:prstGeom prst="rect">
                      <a:avLst/>
                    </a:prstGeom>
                  </pic:spPr>
                </pic:pic>
              </a:graphicData>
            </a:graphic>
          </wp:inline>
        </w:drawing>
      </w:r>
    </w:p>
    <w:p w:rsidR="00D315D7" w:rsidRDefault="00D315D7" w:rsidP="00D315D7">
      <w:r>
        <w:t xml:space="preserve">Cuối cùng, nhập các thông tin về project cần tạo, bao gồm tên, thư mục chứa project. Ở đây ta tạo project với tên </w:t>
      </w:r>
      <w:r w:rsidRPr="008F237F">
        <w:rPr>
          <w:rStyle w:val="Strong"/>
        </w:rPr>
        <w:t>LED Blinking</w:t>
      </w:r>
      <w:r>
        <w:t xml:space="preserve"> ở một thư mục nào đó, sau đó bấm </w:t>
      </w:r>
      <w:r w:rsidRPr="008F237F">
        <w:rPr>
          <w:rStyle w:val="Strong"/>
        </w:rPr>
        <w:t>Finish</w:t>
      </w:r>
      <w:r>
        <w:t>.</w:t>
      </w:r>
    </w:p>
    <w:p w:rsidR="008F237F" w:rsidRDefault="00892EB9" w:rsidP="00057174">
      <w:r>
        <w:rPr>
          <w:noProof/>
        </w:rPr>
        <w:lastRenderedPageBreak/>
        <w:drawing>
          <wp:anchor distT="0" distB="0" distL="114300" distR="114300" simplePos="0" relativeHeight="251658240" behindDoc="0" locked="0" layoutInCell="1" allowOverlap="1" wp14:anchorId="1559E2A8" wp14:editId="345911E3">
            <wp:simplePos x="0" y="0"/>
            <wp:positionH relativeFrom="column">
              <wp:posOffset>-3175</wp:posOffset>
            </wp:positionH>
            <wp:positionV relativeFrom="paragraph">
              <wp:posOffset>0</wp:posOffset>
            </wp:positionV>
            <wp:extent cx="2984400" cy="4705200"/>
            <wp:effectExtent l="0" t="0" r="698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2984400" cy="4705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Sau khi project đã được tạo thành công, ta có thể sẵn sàng lập trình cho PIC. Các thông tin cơ bản về project được hiển thị ở </w:t>
      </w:r>
      <w:r w:rsidRPr="00892EB9">
        <w:rPr>
          <w:rStyle w:val="Strong"/>
        </w:rPr>
        <w:t>Dashboard</w:t>
      </w:r>
      <w:r>
        <w:t xml:space="preserve"> và các file chứa trong project được hiển thị ở </w:t>
      </w:r>
      <w:r w:rsidRPr="00892EB9">
        <w:rPr>
          <w:rStyle w:val="Strong"/>
        </w:rPr>
        <w:t>Projects</w:t>
      </w:r>
      <w:r>
        <w:t>.</w:t>
      </w:r>
    </w:p>
    <w:p w:rsidR="00892EB9" w:rsidRDefault="00892EB9">
      <w:pPr>
        <w:spacing w:after="160" w:line="259" w:lineRule="auto"/>
        <w:jc w:val="left"/>
      </w:pPr>
      <w:r>
        <w:br w:type="page"/>
      </w:r>
    </w:p>
    <w:p w:rsidR="00892EB9" w:rsidRDefault="00A927EE" w:rsidP="00892EB9">
      <w:pPr>
        <w:pStyle w:val="Heading1"/>
      </w:pPr>
      <w:r>
        <w:lastRenderedPageBreak/>
        <w:t xml:space="preserve">Tạo project </w:t>
      </w:r>
      <w:r w:rsidR="00D315D7">
        <w:t>mô phỏng trên Proteus</w:t>
      </w:r>
    </w:p>
    <w:p w:rsidR="00D315D7" w:rsidRDefault="00373980" w:rsidP="00373980">
      <w:pPr>
        <w:pStyle w:val="Figure"/>
      </w:pPr>
      <w:r>
        <w:rPr>
          <w:noProof/>
        </w:rPr>
        <w:drawing>
          <wp:inline distT="0" distB="0" distL="0" distR="0" wp14:anchorId="580FF68C" wp14:editId="777244D4">
            <wp:extent cx="3228975" cy="2686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3228975" cy="2686050"/>
                    </a:xfrm>
                    <a:prstGeom prst="rect">
                      <a:avLst/>
                    </a:prstGeom>
                    <a:noFill/>
                    <a:ln>
                      <a:noFill/>
                    </a:ln>
                  </pic:spPr>
                </pic:pic>
              </a:graphicData>
            </a:graphic>
          </wp:inline>
        </w:drawing>
      </w:r>
    </w:p>
    <w:p w:rsidR="00D315D7" w:rsidRDefault="008063E9" w:rsidP="00D315D7">
      <w:r>
        <w:t xml:space="preserve">Sau khi khởi động vào Proteus, vào </w:t>
      </w:r>
      <w:r w:rsidRPr="008063E9">
        <w:rPr>
          <w:rStyle w:val="Strong"/>
        </w:rPr>
        <w:t>File &gt; New Project</w:t>
      </w:r>
      <w:r>
        <w:t xml:space="preserve"> để tạo project mới.</w:t>
      </w:r>
    </w:p>
    <w:p w:rsidR="00DD7259" w:rsidRDefault="00DD7259" w:rsidP="00DD7259">
      <w:pPr>
        <w:pStyle w:val="Figure"/>
      </w:pPr>
      <w:r>
        <w:rPr>
          <w:noProof/>
        </w:rPr>
        <w:drawing>
          <wp:inline distT="0" distB="0" distL="0" distR="0" wp14:anchorId="75C76F66" wp14:editId="7F099BF4">
            <wp:extent cx="4327200" cy="341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4327200" cy="3412800"/>
                    </a:xfrm>
                    <a:prstGeom prst="rect">
                      <a:avLst/>
                    </a:prstGeom>
                  </pic:spPr>
                </pic:pic>
              </a:graphicData>
            </a:graphic>
          </wp:inline>
        </w:drawing>
      </w:r>
    </w:p>
    <w:p w:rsidR="00DD7259" w:rsidRDefault="00DD7259" w:rsidP="00D315D7">
      <w:r>
        <w:t xml:space="preserve">Trong giao diện hiện ra, đặt tên project là </w:t>
      </w:r>
      <w:r w:rsidRPr="00DD7259">
        <w:rPr>
          <w:rStyle w:val="Strong"/>
        </w:rPr>
        <w:t>LED Blinking</w:t>
      </w:r>
      <w:r>
        <w:t xml:space="preserve"> rồi chọn đường dẫn tới thư mục nào đó. Ở đây ta tạo một thư mục con </w:t>
      </w:r>
      <w:r w:rsidRPr="00DD7259">
        <w:rPr>
          <w:rStyle w:val="Strong"/>
        </w:rPr>
        <w:t>Simulation</w:t>
      </w:r>
      <w:r>
        <w:t xml:space="preserve"> trong thư mục project của MPLABX đã tạo</w:t>
      </w:r>
      <w:r w:rsidR="009F0510">
        <w:t xml:space="preserve">, sau đó bấn </w:t>
      </w:r>
      <w:r w:rsidR="009F0510" w:rsidRPr="009F0510">
        <w:rPr>
          <w:rStyle w:val="Strong"/>
        </w:rPr>
        <w:t>Next</w:t>
      </w:r>
      <w:r w:rsidR="009F0510">
        <w:t>.</w:t>
      </w:r>
    </w:p>
    <w:p w:rsidR="00722B94" w:rsidRDefault="00722B94" w:rsidP="00722B94">
      <w:pPr>
        <w:pStyle w:val="Figure"/>
      </w:pPr>
      <w:r>
        <w:rPr>
          <w:noProof/>
        </w:rPr>
        <w:lastRenderedPageBreak/>
        <w:drawing>
          <wp:inline distT="0" distB="0" distL="0" distR="0" wp14:anchorId="2EB0E23E" wp14:editId="52E42F14">
            <wp:extent cx="4327200" cy="341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4327200" cy="3412800"/>
                    </a:xfrm>
                    <a:prstGeom prst="rect">
                      <a:avLst/>
                    </a:prstGeom>
                  </pic:spPr>
                </pic:pic>
              </a:graphicData>
            </a:graphic>
          </wp:inline>
        </w:drawing>
      </w:r>
    </w:p>
    <w:p w:rsidR="00722B94" w:rsidRDefault="00B90EA7" w:rsidP="00D315D7">
      <w:r>
        <w:t xml:space="preserve">Trong giao diện chọn thiết kế sơ đồ nguyên lý, chọn </w:t>
      </w:r>
      <w:r w:rsidRPr="00B90EA7">
        <w:rPr>
          <w:rStyle w:val="Strong"/>
        </w:rPr>
        <w:t>Create a schematic from the selected template</w:t>
      </w:r>
      <w:r>
        <w:t xml:space="preserve"> và chọn giấy A4 ngang </w:t>
      </w:r>
      <w:r w:rsidRPr="00B90EA7">
        <w:rPr>
          <w:rStyle w:val="Strong"/>
        </w:rPr>
        <w:t>Landscape A4</w:t>
      </w:r>
      <w:r>
        <w:t xml:space="preserve"> rồi bấm </w:t>
      </w:r>
      <w:r w:rsidRPr="00B90EA7">
        <w:rPr>
          <w:rStyle w:val="Strong"/>
        </w:rPr>
        <w:t>Next</w:t>
      </w:r>
      <w:r>
        <w:t>.</w:t>
      </w:r>
    </w:p>
    <w:p w:rsidR="00D91F78" w:rsidRDefault="00D91F78" w:rsidP="00D91F78">
      <w:pPr>
        <w:pStyle w:val="Figure"/>
      </w:pPr>
      <w:r>
        <w:rPr>
          <w:noProof/>
        </w:rPr>
        <w:drawing>
          <wp:inline distT="0" distB="0" distL="0" distR="0" wp14:anchorId="16EEE1D8" wp14:editId="655ACB32">
            <wp:extent cx="4327200" cy="341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4327200" cy="3412800"/>
                    </a:xfrm>
                    <a:prstGeom prst="rect">
                      <a:avLst/>
                    </a:prstGeom>
                  </pic:spPr>
                </pic:pic>
              </a:graphicData>
            </a:graphic>
          </wp:inline>
        </w:drawing>
      </w:r>
    </w:p>
    <w:p w:rsidR="00D91F78" w:rsidRDefault="00D91F78" w:rsidP="00D91F78">
      <w:r>
        <w:t xml:space="preserve">Do không sử dụng chức năng vẽ mạch in trong Proteus, trong phần tiếp theo chúng ta chọn </w:t>
      </w:r>
      <w:r w:rsidRPr="00D91F78">
        <w:rPr>
          <w:rStyle w:val="Strong"/>
        </w:rPr>
        <w:t>Do not create a PCB layout</w:t>
      </w:r>
      <w:r>
        <w:t xml:space="preserve"> rồi bấm </w:t>
      </w:r>
      <w:r w:rsidRPr="00D91F78">
        <w:rPr>
          <w:rStyle w:val="Strong"/>
        </w:rPr>
        <w:t>Next</w:t>
      </w:r>
      <w:r>
        <w:t>.</w:t>
      </w:r>
    </w:p>
    <w:p w:rsidR="00D91F78" w:rsidRDefault="00E97F1A" w:rsidP="00E97F1A">
      <w:pPr>
        <w:pStyle w:val="Figure"/>
      </w:pPr>
      <w:r>
        <w:rPr>
          <w:noProof/>
        </w:rPr>
        <w:lastRenderedPageBreak/>
        <w:drawing>
          <wp:inline distT="0" distB="0" distL="0" distR="0" wp14:anchorId="6732320D" wp14:editId="0BB7045A">
            <wp:extent cx="4327200" cy="341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4327200" cy="3412800"/>
                    </a:xfrm>
                    <a:prstGeom prst="rect">
                      <a:avLst/>
                    </a:prstGeom>
                  </pic:spPr>
                </pic:pic>
              </a:graphicData>
            </a:graphic>
          </wp:inline>
        </w:drawing>
      </w:r>
    </w:p>
    <w:p w:rsidR="00D91F78" w:rsidRDefault="00E97F1A" w:rsidP="00D91F78">
      <w:r>
        <w:t xml:space="preserve">Mặc dù Proteus cũng có chức năng hỗ trợ lập trình, nhưng do đã sử dụng MPLABX, ta bỏ qua phần này bằng cách chọn </w:t>
      </w:r>
      <w:r w:rsidRPr="00E97F1A">
        <w:rPr>
          <w:rStyle w:val="Strong"/>
        </w:rPr>
        <w:t>No Firmware Project</w:t>
      </w:r>
      <w:r>
        <w:t xml:space="preserve"> rồi bấm </w:t>
      </w:r>
      <w:r w:rsidRPr="00E97F1A">
        <w:rPr>
          <w:rStyle w:val="Strong"/>
        </w:rPr>
        <w:t>Next</w:t>
      </w:r>
      <w:r>
        <w:t>.</w:t>
      </w:r>
    </w:p>
    <w:p w:rsidR="00B902D3" w:rsidRDefault="00B902D3" w:rsidP="00B902D3">
      <w:pPr>
        <w:pStyle w:val="Figure"/>
      </w:pPr>
      <w:r>
        <w:rPr>
          <w:noProof/>
        </w:rPr>
        <w:drawing>
          <wp:inline distT="0" distB="0" distL="0" distR="0" wp14:anchorId="072EAC31" wp14:editId="24908FD2">
            <wp:extent cx="4327200" cy="341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blip>
                    <a:stretch>
                      <a:fillRect/>
                    </a:stretch>
                  </pic:blipFill>
                  <pic:spPr>
                    <a:xfrm>
                      <a:off x="0" y="0"/>
                      <a:ext cx="4327200" cy="3412800"/>
                    </a:xfrm>
                    <a:prstGeom prst="rect">
                      <a:avLst/>
                    </a:prstGeom>
                  </pic:spPr>
                </pic:pic>
              </a:graphicData>
            </a:graphic>
          </wp:inline>
        </w:drawing>
      </w:r>
    </w:p>
    <w:p w:rsidR="00B902D3" w:rsidRDefault="00B902D3" w:rsidP="00B902D3">
      <w:r>
        <w:t xml:space="preserve">Cuối cùng Proteus hiển thị thông tin tổng hợp về project đã được tạo (có sơ đồ nguyên lý, không sơ đồ mạch in, không lập trình firmware). Bấm </w:t>
      </w:r>
      <w:r w:rsidRPr="00B902D3">
        <w:rPr>
          <w:rStyle w:val="Strong"/>
        </w:rPr>
        <w:t>Finish</w:t>
      </w:r>
      <w:r>
        <w:t xml:space="preserve"> để hoàn thành.</w:t>
      </w:r>
    </w:p>
    <w:p w:rsidR="00E1407D" w:rsidRDefault="00E1407D">
      <w:pPr>
        <w:spacing w:after="160" w:line="259" w:lineRule="auto"/>
        <w:jc w:val="left"/>
      </w:pPr>
      <w:r>
        <w:br w:type="page"/>
      </w:r>
    </w:p>
    <w:p w:rsidR="00E1407D" w:rsidRDefault="00E1407D" w:rsidP="00E1407D">
      <w:pPr>
        <w:pStyle w:val="Heading1"/>
      </w:pPr>
      <w:r>
        <w:lastRenderedPageBreak/>
        <w:t>Thiết kế mạch mô phỏng trên Proteus</w:t>
      </w:r>
    </w:p>
    <w:p w:rsidR="00E1407D" w:rsidRDefault="00E1407D" w:rsidP="00E1407D">
      <w:pPr>
        <w:pStyle w:val="Figure"/>
      </w:pPr>
      <w:r>
        <w:rPr>
          <w:noProof/>
        </w:rPr>
        <w:drawing>
          <wp:inline distT="0" distB="0" distL="0" distR="0" wp14:anchorId="58EA31B8" wp14:editId="2B825628">
            <wp:extent cx="5191200" cy="280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blip>
                    <a:stretch>
                      <a:fillRect/>
                    </a:stretch>
                  </pic:blipFill>
                  <pic:spPr>
                    <a:xfrm>
                      <a:off x="0" y="0"/>
                      <a:ext cx="5191200" cy="2804400"/>
                    </a:xfrm>
                    <a:prstGeom prst="rect">
                      <a:avLst/>
                    </a:prstGeom>
                  </pic:spPr>
                </pic:pic>
              </a:graphicData>
            </a:graphic>
          </wp:inline>
        </w:drawing>
      </w:r>
    </w:p>
    <w:p w:rsidR="00E1407D" w:rsidRDefault="00E1407D" w:rsidP="00E1407D">
      <w:r>
        <w:t>Sau khi tạo project trên Proteus, giao diện chương trình sẽ hiển thị sơ đồ nguyên lý của mạch.</w:t>
      </w:r>
    </w:p>
    <w:p w:rsidR="003C0B6E" w:rsidRDefault="003C0B6E" w:rsidP="00E1407D">
      <w:r>
        <w:rPr>
          <w:noProof/>
        </w:rPr>
        <w:drawing>
          <wp:anchor distT="0" distB="0" distL="114300" distR="114300" simplePos="0" relativeHeight="251659264" behindDoc="0" locked="0" layoutInCell="1" allowOverlap="1" wp14:anchorId="42300F1A" wp14:editId="48C038BA">
            <wp:simplePos x="0" y="0"/>
            <wp:positionH relativeFrom="column">
              <wp:posOffset>-3175</wp:posOffset>
            </wp:positionH>
            <wp:positionV relativeFrom="paragraph">
              <wp:posOffset>635</wp:posOffset>
            </wp:positionV>
            <wp:extent cx="1800225" cy="13620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1800225" cy="1362075"/>
                    </a:xfrm>
                    <a:prstGeom prst="rect">
                      <a:avLst/>
                    </a:prstGeom>
                    <a:noFill/>
                    <a:ln>
                      <a:noFill/>
                    </a:ln>
                  </pic:spPr>
                </pic:pic>
              </a:graphicData>
            </a:graphic>
          </wp:anchor>
        </w:drawing>
      </w:r>
      <w:r>
        <w:t xml:space="preserve">Bấm nút </w:t>
      </w:r>
      <w:r>
        <w:rPr>
          <w:noProof/>
        </w:rPr>
        <w:drawing>
          <wp:inline distT="0" distB="0" distL="0" distR="0" wp14:anchorId="114D2113" wp14:editId="56FA7FC9">
            <wp:extent cx="190500" cy="171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t xml:space="preserve"> để chuyển sang Component Mode, sau đó bấm nút </w:t>
      </w:r>
      <w:r>
        <w:rPr>
          <w:noProof/>
        </w:rPr>
        <w:drawing>
          <wp:inline distT="0" distB="0" distL="0" distR="0" wp14:anchorId="63053076" wp14:editId="59211507">
            <wp:extent cx="190500"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để mở giao diện lấy linh kiện.</w:t>
      </w:r>
    </w:p>
    <w:p w:rsidR="003C0B6E" w:rsidRDefault="003C0B6E" w:rsidP="003C0B6E">
      <w:pPr>
        <w:pStyle w:val="Figure"/>
      </w:pPr>
      <w:r>
        <w:rPr>
          <w:noProof/>
        </w:rPr>
        <w:lastRenderedPageBreak/>
        <w:drawing>
          <wp:inline distT="0" distB="0" distL="0" distR="0" wp14:anchorId="6530988A" wp14:editId="1458CEA9">
            <wp:extent cx="5580000" cy="39312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grayscl/>
                    </a:blip>
                    <a:stretch>
                      <a:fillRect/>
                    </a:stretch>
                  </pic:blipFill>
                  <pic:spPr>
                    <a:xfrm>
                      <a:off x="0" y="0"/>
                      <a:ext cx="5580000" cy="3931200"/>
                    </a:xfrm>
                    <a:prstGeom prst="rect">
                      <a:avLst/>
                    </a:prstGeom>
                  </pic:spPr>
                </pic:pic>
              </a:graphicData>
            </a:graphic>
          </wp:inline>
        </w:drawing>
      </w:r>
    </w:p>
    <w:p w:rsidR="003C0B6E" w:rsidRDefault="003C0B6E" w:rsidP="00E1407D">
      <w:r>
        <w:t xml:space="preserve">Trong cửa sổ lấy linh kiện, gõ tên linh kiện cần tìm kiếm vào phần </w:t>
      </w:r>
      <w:r w:rsidRPr="003C0B6E">
        <w:rPr>
          <w:rStyle w:val="Strong"/>
        </w:rPr>
        <w:t>Keywords</w:t>
      </w:r>
      <w:r>
        <w:t>. Ta lần lượt lấy các linh kiện sau:</w:t>
      </w:r>
    </w:p>
    <w:p w:rsidR="003C0B6E" w:rsidRDefault="003C0B6E" w:rsidP="003C0B6E">
      <w:pPr>
        <w:pStyle w:val="ListParagraph"/>
        <w:numPr>
          <w:ilvl w:val="0"/>
          <w:numId w:val="14"/>
        </w:numPr>
      </w:pPr>
      <w:r>
        <w:t xml:space="preserve">Vi điều khiển PIC: </w:t>
      </w:r>
      <w:r w:rsidRPr="003C0B6E">
        <w:rPr>
          <w:rStyle w:val="Strong"/>
        </w:rPr>
        <w:t>PIC16F887</w:t>
      </w:r>
    </w:p>
    <w:p w:rsidR="003C0B6E" w:rsidRPr="00005D04" w:rsidRDefault="003C0B6E" w:rsidP="003C0B6E">
      <w:pPr>
        <w:pStyle w:val="ListParagraph"/>
        <w:numPr>
          <w:ilvl w:val="0"/>
          <w:numId w:val="14"/>
        </w:numPr>
        <w:rPr>
          <w:rStyle w:val="Strong"/>
          <w:b w:val="0"/>
          <w:bCs w:val="0"/>
        </w:rPr>
      </w:pPr>
      <w:r>
        <w:t xml:space="preserve">Điện trở: </w:t>
      </w:r>
      <w:r w:rsidRPr="003C0B6E">
        <w:rPr>
          <w:rStyle w:val="Strong"/>
        </w:rPr>
        <w:t>RES</w:t>
      </w:r>
    </w:p>
    <w:p w:rsidR="00005D04" w:rsidRDefault="00005D04" w:rsidP="00005D04">
      <w:pPr>
        <w:pStyle w:val="ListParagraph"/>
        <w:numPr>
          <w:ilvl w:val="0"/>
          <w:numId w:val="14"/>
        </w:numPr>
      </w:pPr>
      <w:r>
        <w:t xml:space="preserve">Tụ điện: </w:t>
      </w:r>
      <w:r w:rsidRPr="00005D04">
        <w:rPr>
          <w:rStyle w:val="Strong"/>
        </w:rPr>
        <w:t>CAP</w:t>
      </w:r>
    </w:p>
    <w:p w:rsidR="003C0B6E" w:rsidRDefault="003C0B6E" w:rsidP="003C0B6E">
      <w:pPr>
        <w:pStyle w:val="ListParagraph"/>
        <w:numPr>
          <w:ilvl w:val="0"/>
          <w:numId w:val="14"/>
        </w:numPr>
      </w:pPr>
      <w:r>
        <w:t xml:space="preserve">Đèn LED vàng: tìm với từ khoá </w:t>
      </w:r>
      <w:r w:rsidRPr="003C0B6E">
        <w:rPr>
          <w:rStyle w:val="Strong"/>
        </w:rPr>
        <w:t>LED</w:t>
      </w:r>
      <w:r>
        <w:t xml:space="preserve"> và tìm linh kiện có tên </w:t>
      </w:r>
      <w:r w:rsidRPr="003C0B6E">
        <w:rPr>
          <w:rStyle w:val="Strong"/>
        </w:rPr>
        <w:t>LED-YELLOW</w:t>
      </w:r>
      <w:r>
        <w:t xml:space="preserve"> trong danh sách.</w:t>
      </w:r>
    </w:p>
    <w:p w:rsidR="006D5ACB" w:rsidRDefault="006D5ACB" w:rsidP="003C0B6E">
      <w:pPr>
        <w:pStyle w:val="ListParagraph"/>
        <w:numPr>
          <w:ilvl w:val="0"/>
          <w:numId w:val="14"/>
        </w:numPr>
      </w:pPr>
      <w:r>
        <w:t xml:space="preserve">Nút bấm: </w:t>
      </w:r>
      <w:r w:rsidRPr="006D5ACB">
        <w:rPr>
          <w:rStyle w:val="Strong"/>
        </w:rPr>
        <w:t>BUTTON</w:t>
      </w:r>
    </w:p>
    <w:p w:rsidR="003C0B6E" w:rsidRDefault="00005D04" w:rsidP="00E1407D">
      <w:r>
        <w:t xml:space="preserve">Với mỗi linh kiện khi đã tìm được, nháy kép vào nó trong danh sách </w:t>
      </w:r>
      <w:r w:rsidRPr="00005D04">
        <w:rPr>
          <w:rStyle w:val="Strong"/>
        </w:rPr>
        <w:t>Results</w:t>
      </w:r>
      <w:r>
        <w:t xml:space="preserve"> để thêm vào danh sách linh kiện sử dụng.</w:t>
      </w:r>
      <w:r w:rsidR="00B77B2A">
        <w:t xml:space="preserve"> Sau khi đã lấy đủ linh kiện, bấm </w:t>
      </w:r>
      <w:r w:rsidR="00B77B2A" w:rsidRPr="00B77B2A">
        <w:rPr>
          <w:rStyle w:val="Strong"/>
        </w:rPr>
        <w:t>OK</w:t>
      </w:r>
      <w:r w:rsidR="00B77B2A">
        <w:t xml:space="preserve"> để quay lại giao diện thiết kế mạch.</w:t>
      </w:r>
    </w:p>
    <w:p w:rsidR="009B4BFE" w:rsidRDefault="00250A2F" w:rsidP="00E1407D">
      <w:r>
        <w:rPr>
          <w:noProof/>
        </w:rPr>
        <w:drawing>
          <wp:anchor distT="0" distB="0" distL="114300" distR="114300" simplePos="0" relativeHeight="251660288" behindDoc="1" locked="0" layoutInCell="1" allowOverlap="1">
            <wp:simplePos x="0" y="0"/>
            <wp:positionH relativeFrom="column">
              <wp:posOffset>-3175</wp:posOffset>
            </wp:positionH>
            <wp:positionV relativeFrom="paragraph">
              <wp:posOffset>-3810</wp:posOffset>
            </wp:positionV>
            <wp:extent cx="1190625" cy="88582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1190625" cy="885825"/>
                    </a:xfrm>
                    <a:prstGeom prst="rect">
                      <a:avLst/>
                    </a:prstGeom>
                    <a:noFill/>
                    <a:ln>
                      <a:noFill/>
                    </a:ln>
                  </pic:spPr>
                </pic:pic>
              </a:graphicData>
            </a:graphic>
          </wp:anchor>
        </w:drawing>
      </w:r>
      <w:r w:rsidR="009B4BFE">
        <w:t>Sau khi lấy linh kiện xong, các linh kiện đã chọn được hiển thị trong danh sách linh kiện. Để đặt linh kiện vào mạch</w:t>
      </w:r>
      <w:r w:rsidR="000D332D">
        <w:t>, kích chuột</w:t>
      </w:r>
      <w:r w:rsidR="009B4BFE">
        <w:t xml:space="preserve"> vào linh kiện tương ứng trong danh sách</w:t>
      </w:r>
      <w:r w:rsidR="000D332D">
        <w:t>, kích chuột lên sơ đồ mạch rồi kích vào vị trí muốn đặt linh kiện.</w:t>
      </w:r>
    </w:p>
    <w:p w:rsidR="003C0B6E" w:rsidRDefault="00250A2F" w:rsidP="00250A2F">
      <w:pPr>
        <w:pStyle w:val="Figure"/>
      </w:pPr>
      <w:r>
        <w:rPr>
          <w:noProof/>
        </w:rPr>
        <w:lastRenderedPageBreak/>
        <w:drawing>
          <wp:inline distT="0" distB="0" distL="0" distR="0">
            <wp:extent cx="4800600" cy="3238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4800600" cy="3238500"/>
                    </a:xfrm>
                    <a:prstGeom prst="rect">
                      <a:avLst/>
                    </a:prstGeom>
                    <a:noFill/>
                    <a:ln>
                      <a:noFill/>
                    </a:ln>
                  </pic:spPr>
                </pic:pic>
              </a:graphicData>
            </a:graphic>
          </wp:inline>
        </w:drawing>
      </w:r>
    </w:p>
    <w:p w:rsidR="00250A2F" w:rsidRDefault="00250A2F" w:rsidP="00E1407D">
      <w:r>
        <w:t>Đặt linh kiện vào mạch giống như hình (nút bấm có vị trí ngang với chân RB0 của PIC).</w:t>
      </w:r>
    </w:p>
    <w:p w:rsidR="00250A2F" w:rsidRDefault="00250A2F" w:rsidP="00250A2F">
      <w:pPr>
        <w:pStyle w:val="Figure"/>
      </w:pPr>
      <w:r>
        <w:rPr>
          <w:noProof/>
        </w:rPr>
        <w:drawing>
          <wp:inline distT="0" distB="0" distL="0" distR="0">
            <wp:extent cx="4800600"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4800600" cy="3238500"/>
                    </a:xfrm>
                    <a:prstGeom prst="rect">
                      <a:avLst/>
                    </a:prstGeom>
                    <a:noFill/>
                    <a:ln>
                      <a:noFill/>
                    </a:ln>
                  </pic:spPr>
                </pic:pic>
              </a:graphicData>
            </a:graphic>
          </wp:inline>
        </w:drawing>
      </w:r>
    </w:p>
    <w:p w:rsidR="008A292D" w:rsidRDefault="008A292D" w:rsidP="008A292D">
      <w:r>
        <w:t>Thực hiện nối dây giữa nút bấm và chân RB0 của PIC bằng cách bấm chuột vào 2 đầu muốn nối dây. Lưu ý di chuyển chuột đến gần chân linh kiện Proteus sẽ hiển thị một chấm vuông, khi đó bấm chuột Proteus sẽ nối dây.</w:t>
      </w:r>
    </w:p>
    <w:p w:rsidR="00417A4A" w:rsidRDefault="00417A4A" w:rsidP="00417A4A">
      <w:pPr>
        <w:pStyle w:val="Figure"/>
      </w:pPr>
      <w:r>
        <w:rPr>
          <w:noProof/>
        </w:rPr>
        <w:lastRenderedPageBreak/>
        <w:drawing>
          <wp:inline distT="0" distB="0" distL="0" distR="0">
            <wp:extent cx="3840480" cy="23774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3840480" cy="2377440"/>
                    </a:xfrm>
                    <a:prstGeom prst="rect">
                      <a:avLst/>
                    </a:prstGeom>
                    <a:noFill/>
                    <a:ln>
                      <a:noFill/>
                    </a:ln>
                  </pic:spPr>
                </pic:pic>
              </a:graphicData>
            </a:graphic>
          </wp:inline>
        </w:drawing>
      </w:r>
    </w:p>
    <w:p w:rsidR="00417A4A" w:rsidRDefault="00417A4A" w:rsidP="00417A4A">
      <w:r>
        <w:t xml:space="preserve">Đôi khi linh kiện cần xoay (ví dụ như điện trở), ta thực hiện bấm chuột phải vào linh kiện đó rồi chọn </w:t>
      </w:r>
      <w:r w:rsidRPr="00417A4A">
        <w:rPr>
          <w:rStyle w:val="Strong"/>
        </w:rPr>
        <w:t>Rotate Clockwise</w:t>
      </w:r>
      <w:r>
        <w:t xml:space="preserve">, </w:t>
      </w:r>
      <w:r w:rsidRPr="00417A4A">
        <w:rPr>
          <w:rStyle w:val="Strong"/>
        </w:rPr>
        <w:t>Rotate Anti-Clockwise</w:t>
      </w:r>
      <w:r>
        <w:t>, v.v... (có biểu tượng minh hoạ).</w:t>
      </w:r>
    </w:p>
    <w:p w:rsidR="00A01EC7" w:rsidRDefault="00A01EC7" w:rsidP="00A01EC7">
      <w:pPr>
        <w:pStyle w:val="Figure"/>
      </w:pPr>
      <w:r>
        <w:rPr>
          <w:noProof/>
        </w:rPr>
        <w:drawing>
          <wp:inline distT="0" distB="0" distL="0" distR="0" wp14:anchorId="3E82440D" wp14:editId="66F453C3">
            <wp:extent cx="3322800" cy="254520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grayscl/>
                    </a:blip>
                    <a:stretch>
                      <a:fillRect/>
                    </a:stretch>
                  </pic:blipFill>
                  <pic:spPr>
                    <a:xfrm>
                      <a:off x="0" y="0"/>
                      <a:ext cx="3322800" cy="2545200"/>
                    </a:xfrm>
                    <a:prstGeom prst="rect">
                      <a:avLst/>
                    </a:prstGeom>
                  </pic:spPr>
                </pic:pic>
              </a:graphicData>
            </a:graphic>
          </wp:inline>
        </w:drawing>
      </w:r>
    </w:p>
    <w:p w:rsidR="00A01EC7" w:rsidRDefault="00A01EC7" w:rsidP="00A01EC7">
      <w:r>
        <w:t xml:space="preserve">Để thay đổi tên, giá trị linh kiện và nhiều thông số khác, nháy kép vào linh kiện cần sửa để Proteus hiển thị cửa sổ </w:t>
      </w:r>
      <w:r w:rsidRPr="00A01EC7">
        <w:rPr>
          <w:rStyle w:val="Strong"/>
        </w:rPr>
        <w:t>Edit Component</w:t>
      </w:r>
      <w:r>
        <w:t>.</w:t>
      </w:r>
    </w:p>
    <w:p w:rsidR="006F7249" w:rsidRDefault="006F7249" w:rsidP="00A01EC7">
      <w:r>
        <w:rPr>
          <w:noProof/>
        </w:rPr>
        <w:drawing>
          <wp:anchor distT="0" distB="0" distL="114300" distR="114300" simplePos="0" relativeHeight="251661312" behindDoc="0" locked="0" layoutInCell="1" allowOverlap="1">
            <wp:simplePos x="0" y="0"/>
            <wp:positionH relativeFrom="column">
              <wp:posOffset>-3175</wp:posOffset>
            </wp:positionH>
            <wp:positionV relativeFrom="paragraph">
              <wp:posOffset>3175</wp:posOffset>
            </wp:positionV>
            <wp:extent cx="1695450" cy="124777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1695450" cy="1247775"/>
                    </a:xfrm>
                    <a:prstGeom prst="rect">
                      <a:avLst/>
                    </a:prstGeom>
                    <a:noFill/>
                    <a:ln>
                      <a:noFill/>
                    </a:ln>
                  </pic:spPr>
                </pic:pic>
              </a:graphicData>
            </a:graphic>
          </wp:anchor>
        </w:drawing>
      </w:r>
      <w:r>
        <w:t xml:space="preserve">Nguồn, đất... cũng giống như các linh kiện khác, nhưng được sắp xếp ở </w:t>
      </w:r>
      <w:r w:rsidRPr="006F7249">
        <w:rPr>
          <w:rStyle w:val="Strong"/>
        </w:rPr>
        <w:t>Terminals Mode</w:t>
      </w:r>
      <w:r>
        <w:t>.</w:t>
      </w:r>
    </w:p>
    <w:p w:rsidR="006F7249" w:rsidRDefault="00AD5A3A" w:rsidP="00C87772">
      <w:pPr>
        <w:pStyle w:val="Figure"/>
      </w:pPr>
      <w:r>
        <w:rPr>
          <w:noProof/>
        </w:rPr>
        <w:lastRenderedPageBreak/>
        <w:drawing>
          <wp:inline distT="0" distB="0" distL="0" distR="0">
            <wp:extent cx="4186800" cy="2336400"/>
            <wp:effectExtent l="0" t="0" r="444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4186800" cy="2336400"/>
                    </a:xfrm>
                    <a:prstGeom prst="rect">
                      <a:avLst/>
                    </a:prstGeom>
                    <a:noFill/>
                    <a:ln>
                      <a:noFill/>
                    </a:ln>
                  </pic:spPr>
                </pic:pic>
              </a:graphicData>
            </a:graphic>
          </wp:inline>
        </w:drawing>
      </w:r>
    </w:p>
    <w:p w:rsidR="00C87772" w:rsidRDefault="00C87772" w:rsidP="00A01EC7">
      <w:r>
        <w:t>Với các công cụ trên ta có thể dễ dàng thiết kế được mạch mô phỏng như hình vẽ. Ở đây chân RB0/AN12/INT được kết nối với nút bấm, chân RD0 được dùng để điều khiển đèn LED.</w:t>
      </w:r>
    </w:p>
    <w:p w:rsidR="00634FEC" w:rsidRDefault="00634FEC">
      <w:pPr>
        <w:spacing w:after="160" w:line="259" w:lineRule="auto"/>
        <w:jc w:val="left"/>
      </w:pPr>
      <w:r>
        <w:br w:type="page"/>
      </w:r>
    </w:p>
    <w:p w:rsidR="00C87772" w:rsidRDefault="00634FEC" w:rsidP="00634FEC">
      <w:pPr>
        <w:pStyle w:val="Heading1"/>
      </w:pPr>
      <w:r>
        <w:lastRenderedPageBreak/>
        <w:t>Lập trình điều khiển nháy LED</w:t>
      </w:r>
    </w:p>
    <w:p w:rsidR="002350AF" w:rsidRPr="002350AF" w:rsidRDefault="002350AF" w:rsidP="002350AF">
      <w:pPr>
        <w:pStyle w:val="Heading2"/>
      </w:pPr>
      <w:r>
        <w:t>Tạo file mã nguồn đầu tiên</w:t>
      </w:r>
    </w:p>
    <w:p w:rsidR="00634FEC" w:rsidRDefault="00A37C26" w:rsidP="00370D0E">
      <w:pPr>
        <w:pStyle w:val="Figure"/>
      </w:pPr>
      <w:r>
        <w:rPr>
          <w:noProof/>
        </w:rPr>
        <w:drawing>
          <wp:inline distT="0" distB="0" distL="0" distR="0">
            <wp:extent cx="3513600" cy="224640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3513600" cy="2246400"/>
                    </a:xfrm>
                    <a:prstGeom prst="rect">
                      <a:avLst/>
                    </a:prstGeom>
                    <a:noFill/>
                    <a:ln>
                      <a:noFill/>
                    </a:ln>
                  </pic:spPr>
                </pic:pic>
              </a:graphicData>
            </a:graphic>
          </wp:inline>
        </w:drawing>
      </w:r>
    </w:p>
    <w:p w:rsidR="00370D0E" w:rsidRDefault="00370D0E" w:rsidP="00634FEC">
      <w:r>
        <w:t xml:space="preserve">Bấm chuột phải vào project </w:t>
      </w:r>
      <w:r w:rsidRPr="00370D0E">
        <w:rPr>
          <w:rStyle w:val="Strong"/>
        </w:rPr>
        <w:t>LED Blinking</w:t>
      </w:r>
      <w:r>
        <w:t>,</w:t>
      </w:r>
      <w:r w:rsidR="00003F74">
        <w:t xml:space="preserve"> nhóm </w:t>
      </w:r>
      <w:r w:rsidR="00003F74" w:rsidRPr="00003F74">
        <w:rPr>
          <w:rStyle w:val="Strong"/>
        </w:rPr>
        <w:t>Source Files</w:t>
      </w:r>
      <w:r w:rsidR="00003F74">
        <w:t>,</w:t>
      </w:r>
      <w:r>
        <w:t xml:space="preserve"> vào </w:t>
      </w:r>
      <w:r w:rsidRPr="00370D0E">
        <w:rPr>
          <w:rStyle w:val="Strong"/>
        </w:rPr>
        <w:t>New &gt; C Source File...</w:t>
      </w:r>
      <w:r>
        <w:t xml:space="preserve"> để tạo một file mã nguồn C mới.</w:t>
      </w:r>
    </w:p>
    <w:p w:rsidR="00370D0E" w:rsidRDefault="00370D0E" w:rsidP="00370D0E">
      <w:pPr>
        <w:pStyle w:val="Figure"/>
      </w:pPr>
      <w:r>
        <w:rPr>
          <w:noProof/>
        </w:rPr>
        <w:drawing>
          <wp:inline distT="0" distB="0" distL="0" distR="0" wp14:anchorId="710D4B6B" wp14:editId="3DFBFC7F">
            <wp:extent cx="4874400" cy="3358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grayscl/>
                    </a:blip>
                    <a:stretch>
                      <a:fillRect/>
                    </a:stretch>
                  </pic:blipFill>
                  <pic:spPr>
                    <a:xfrm>
                      <a:off x="0" y="0"/>
                      <a:ext cx="4874400" cy="3358800"/>
                    </a:xfrm>
                    <a:prstGeom prst="rect">
                      <a:avLst/>
                    </a:prstGeom>
                  </pic:spPr>
                </pic:pic>
              </a:graphicData>
            </a:graphic>
          </wp:inline>
        </w:drawing>
      </w:r>
    </w:p>
    <w:p w:rsidR="00370D0E" w:rsidRDefault="00370D0E" w:rsidP="00634FEC">
      <w:r>
        <w:t xml:space="preserve">Đặt tên file mã nguồn mới là </w:t>
      </w:r>
      <w:r w:rsidRPr="00370D0E">
        <w:rPr>
          <w:rStyle w:val="Strong"/>
        </w:rPr>
        <w:t>main</w:t>
      </w:r>
      <w:r>
        <w:t xml:space="preserve"> rồi bấm </w:t>
      </w:r>
      <w:r w:rsidRPr="00370D0E">
        <w:rPr>
          <w:rStyle w:val="Strong"/>
        </w:rPr>
        <w:t>Finish</w:t>
      </w:r>
      <w:r>
        <w:t>.</w:t>
      </w:r>
    </w:p>
    <w:p w:rsidR="00370D0E" w:rsidRDefault="00557F03" w:rsidP="00634FEC">
      <w:r>
        <w:t>Mã nguồn một chương trình C cho PIC sử dụng XC8 có dạng như sau:</w:t>
      </w:r>
    </w:p>
    <w:p w:rsidR="00557F03" w:rsidRDefault="00557F03" w:rsidP="00557F03">
      <w:pPr>
        <w:pStyle w:val="Code"/>
      </w:pPr>
      <w:r>
        <w:t>01 #include &lt;xc.h&gt;</w:t>
      </w:r>
    </w:p>
    <w:p w:rsidR="00557F03" w:rsidRDefault="00557F03" w:rsidP="00557F03">
      <w:pPr>
        <w:pStyle w:val="Code"/>
      </w:pPr>
      <w:r>
        <w:t xml:space="preserve">02 </w:t>
      </w:r>
    </w:p>
    <w:p w:rsidR="00557F03" w:rsidRDefault="00557F03" w:rsidP="00557F03">
      <w:pPr>
        <w:pStyle w:val="Code"/>
      </w:pPr>
      <w:r>
        <w:lastRenderedPageBreak/>
        <w:t>03 int main()</w:t>
      </w:r>
    </w:p>
    <w:p w:rsidR="00557F03" w:rsidRDefault="00557F03" w:rsidP="00557F03">
      <w:pPr>
        <w:pStyle w:val="Code"/>
      </w:pPr>
      <w:r>
        <w:t>04 {</w:t>
      </w:r>
    </w:p>
    <w:p w:rsidR="00557F03" w:rsidRDefault="00557F03" w:rsidP="00557F03">
      <w:pPr>
        <w:pStyle w:val="Code"/>
      </w:pPr>
      <w:r>
        <w:t>05     while (1)</w:t>
      </w:r>
    </w:p>
    <w:p w:rsidR="00557F03" w:rsidRDefault="00557F03" w:rsidP="00557F03">
      <w:pPr>
        <w:pStyle w:val="Code"/>
      </w:pPr>
      <w:r>
        <w:t>06     {</w:t>
      </w:r>
    </w:p>
    <w:p w:rsidR="00557F03" w:rsidRDefault="00557F03" w:rsidP="00557F03">
      <w:pPr>
        <w:pStyle w:val="Code"/>
      </w:pPr>
      <w:r>
        <w:t>07         //</w:t>
      </w:r>
    </w:p>
    <w:p w:rsidR="00557F03" w:rsidRDefault="00557F03" w:rsidP="00557F03">
      <w:pPr>
        <w:pStyle w:val="Code"/>
      </w:pPr>
      <w:r>
        <w:t>08     }</w:t>
      </w:r>
    </w:p>
    <w:p w:rsidR="00557F03" w:rsidRDefault="00557F03" w:rsidP="00557F03">
      <w:pPr>
        <w:pStyle w:val="Code"/>
      </w:pPr>
      <w:r>
        <w:t xml:space="preserve">09 </w:t>
      </w:r>
    </w:p>
    <w:p w:rsidR="00557F03" w:rsidRDefault="00557F03" w:rsidP="00557F03">
      <w:pPr>
        <w:pStyle w:val="Code"/>
      </w:pPr>
      <w:r>
        <w:t>10     return 0;</w:t>
      </w:r>
    </w:p>
    <w:p w:rsidR="00557F03" w:rsidRDefault="00557F03" w:rsidP="00557F03">
      <w:pPr>
        <w:pStyle w:val="Code"/>
      </w:pPr>
      <w:r>
        <w:t>11 }</w:t>
      </w:r>
    </w:p>
    <w:p w:rsidR="00557F03" w:rsidRDefault="00557F03" w:rsidP="00557F03">
      <w:pPr>
        <w:pStyle w:val="Code"/>
      </w:pPr>
      <w:r>
        <w:t>12</w:t>
      </w:r>
    </w:p>
    <w:p w:rsidR="002350AF" w:rsidRDefault="002350AF" w:rsidP="002350AF">
      <w:pPr>
        <w:pStyle w:val="Heading2"/>
      </w:pPr>
      <w:r>
        <w:t>Cấu hình cho PIC</w:t>
      </w:r>
    </w:p>
    <w:p w:rsidR="00557F03" w:rsidRDefault="00045198" w:rsidP="00634FEC">
      <w:r>
        <w:t xml:space="preserve">Trước khi lập trình cho PIC, chúng ta phải thực hiện cấu hình cho PIC. MPLABX hỗ trợ tạo mã cấu hình tự động, bằng cách vào </w:t>
      </w:r>
      <w:r w:rsidRPr="00045198">
        <w:rPr>
          <w:rStyle w:val="Strong"/>
        </w:rPr>
        <w:t>Window &gt; PIC Memory Views &gt; Configuration Bits</w:t>
      </w:r>
      <w:r>
        <w:t>.</w:t>
      </w:r>
    </w:p>
    <w:p w:rsidR="0040661F" w:rsidRDefault="00147C0B" w:rsidP="00147C0B">
      <w:pPr>
        <w:pStyle w:val="Figure"/>
      </w:pPr>
      <w:r w:rsidRPr="00147C0B">
        <w:drawing>
          <wp:inline distT="0" distB="0" distL="0" distR="0">
            <wp:extent cx="5230800" cy="1900800"/>
            <wp:effectExtent l="0" t="0" r="825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0" y="0"/>
                      <a:ext cx="5230800" cy="1900800"/>
                    </a:xfrm>
                    <a:prstGeom prst="rect">
                      <a:avLst/>
                    </a:prstGeom>
                    <a:noFill/>
                    <a:ln>
                      <a:noFill/>
                    </a:ln>
                  </pic:spPr>
                </pic:pic>
              </a:graphicData>
            </a:graphic>
          </wp:inline>
        </w:drawing>
      </w:r>
    </w:p>
    <w:p w:rsidR="0040661F" w:rsidRDefault="0040661F" w:rsidP="00634FEC">
      <w:r>
        <w:t>MPLABX sẽ mở ra giao diện cho phép set các bit cấu hình cho PIC và sinh mã nguồn tự động. Chức năng của từng bit cấu hình được ghi rất rõ ràng.</w:t>
      </w:r>
      <w:r w:rsidR="00147C0B">
        <w:t xml:space="preserve"> Ở đây mình set bit như trên hình.</w:t>
      </w:r>
    </w:p>
    <w:p w:rsidR="000C282C" w:rsidRDefault="000C282C" w:rsidP="000C282C">
      <w:pPr>
        <w:pStyle w:val="Figure"/>
      </w:pPr>
      <w:r>
        <w:rPr>
          <w:noProof/>
        </w:rPr>
        <w:drawing>
          <wp:inline distT="0" distB="0" distL="0" distR="0">
            <wp:extent cx="4053600" cy="21924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grayscl/>
                      <a:extLst>
                        <a:ext uri="{28A0092B-C50C-407E-A947-70E740481C1C}">
                          <a14:useLocalDpi xmlns:a14="http://schemas.microsoft.com/office/drawing/2010/main" val="0"/>
                        </a:ext>
                      </a:extLst>
                    </a:blip>
                    <a:srcRect/>
                    <a:stretch>
                      <a:fillRect/>
                    </a:stretch>
                  </pic:blipFill>
                  <pic:spPr bwMode="auto">
                    <a:xfrm>
                      <a:off x="0" y="0"/>
                      <a:ext cx="4053600" cy="2192400"/>
                    </a:xfrm>
                    <a:prstGeom prst="rect">
                      <a:avLst/>
                    </a:prstGeom>
                    <a:noFill/>
                    <a:ln>
                      <a:noFill/>
                    </a:ln>
                  </pic:spPr>
                </pic:pic>
              </a:graphicData>
            </a:graphic>
          </wp:inline>
        </w:drawing>
      </w:r>
    </w:p>
    <w:p w:rsidR="00370D0E" w:rsidRDefault="000C282C" w:rsidP="00634FEC">
      <w:r>
        <w:lastRenderedPageBreak/>
        <w:t xml:space="preserve">Sau khi set bit xong, bấm </w:t>
      </w:r>
      <w:r w:rsidRPr="000C282C">
        <w:rPr>
          <w:rStyle w:val="Strong"/>
        </w:rPr>
        <w:t>Generate Source Code to Output</w:t>
      </w:r>
      <w:r>
        <w:t>. Khi đó đoạn mã cấu hình sẽ được tự động sinh ra. Chép đoạn mã này vào đầ</w:t>
      </w:r>
      <w:r w:rsidR="008D192F">
        <w:t>u chương trình.</w:t>
      </w:r>
    </w:p>
    <w:p w:rsidR="002350AF" w:rsidRDefault="002350AF" w:rsidP="002350AF">
      <w:pPr>
        <w:pStyle w:val="Heading2"/>
      </w:pPr>
      <w:r>
        <w:t>Xuất tín hiệu ra chân IC</w:t>
      </w:r>
    </w:p>
    <w:p w:rsidR="002350AF" w:rsidRDefault="00471488" w:rsidP="002350AF">
      <w:r>
        <w:t>Lấy và xuất tín hiệu ra chân của IC (được gọi là GPIO) là thao tác cơ bản nhất trong lập trình vi điều khiển, được thực hiện thông qua các thanh ghi giá trị và thanh ghi điều khiển.</w:t>
      </w:r>
    </w:p>
    <w:p w:rsidR="005E0C46" w:rsidRDefault="005E0C46" w:rsidP="002350AF">
      <w:r>
        <w:t>Đầu tiên, muốn xuất tín hiệu ra chân D0, ta thiết lập chế độ xuất cho chân D0:</w:t>
      </w:r>
    </w:p>
    <w:p w:rsidR="005E0C46" w:rsidRDefault="005E0C46" w:rsidP="005E0C46">
      <w:pPr>
        <w:pStyle w:val="Code"/>
      </w:pPr>
      <w:r w:rsidRPr="005E0C46">
        <w:t>TRISDbits.TRISD0 = 0;</w:t>
      </w:r>
    </w:p>
    <w:p w:rsidR="005E0C46" w:rsidRDefault="005E0C46" w:rsidP="002350AF">
      <w:r>
        <w:t>Khi đó để đưa tín hiệu mức 1, thực hiện lệnh:</w:t>
      </w:r>
    </w:p>
    <w:p w:rsidR="005E0C46" w:rsidRDefault="005E0C46" w:rsidP="005E0C46">
      <w:pPr>
        <w:pStyle w:val="Code"/>
      </w:pPr>
      <w:r w:rsidRPr="005E0C46">
        <w:t>PORTDbits.RD0 = 1;</w:t>
      </w:r>
    </w:p>
    <w:p w:rsidR="005E0C46" w:rsidRDefault="00ED3A1D" w:rsidP="002350AF">
      <w:r>
        <w:t>Để thực hiện nháy LED, ở mỗi bước lặp ta phải đảo giá trị tại chân D0 rồi cho vi điều khiển trễ đi 1s. Để làm được điều này đầu tiên ta phải khai báo tần số hoạt động của mạch ở đầu chương trình (1 MHz):</w:t>
      </w:r>
    </w:p>
    <w:p w:rsidR="00ED3A1D" w:rsidRDefault="00ED3A1D" w:rsidP="00ED3A1D">
      <w:pPr>
        <w:pStyle w:val="Code"/>
      </w:pPr>
      <w:r w:rsidRPr="00ED3A1D">
        <w:t>#define _XTAL_FREQ 1000000L</w:t>
      </w:r>
    </w:p>
    <w:p w:rsidR="00ED3A1D" w:rsidRDefault="00ED3A1D" w:rsidP="002350AF">
      <w:r>
        <w:t>Sau đó dùng lệnh sau để trễ đi 1s:</w:t>
      </w:r>
    </w:p>
    <w:p w:rsidR="00ED3A1D" w:rsidRDefault="00ED3A1D" w:rsidP="00ED3A1D">
      <w:pPr>
        <w:pStyle w:val="Code"/>
      </w:pPr>
      <w:r w:rsidRPr="00ED3A1D">
        <w:t>__delay_ms(1000);</w:t>
      </w:r>
    </w:p>
    <w:p w:rsidR="00ED3A1D" w:rsidRDefault="006035A8" w:rsidP="002350AF">
      <w:r>
        <w:t>Trên đây là các lệnh sử dụng để thực hiện các chức năng trong PIC. Sử dụng các lệnh trên kết hợp với kiến thức lập trình C cơ bản để hoàn thành chương trình nháy LED:</w:t>
      </w:r>
    </w:p>
    <w:p w:rsidR="00686B0E" w:rsidRDefault="00686B0E" w:rsidP="00686B0E">
      <w:pPr>
        <w:pStyle w:val="Code"/>
      </w:pPr>
      <w:r>
        <w:t>01 #include &lt;xc.h&gt;</w:t>
      </w:r>
    </w:p>
    <w:p w:rsidR="00686B0E" w:rsidRDefault="00686B0E" w:rsidP="00686B0E">
      <w:pPr>
        <w:pStyle w:val="Code"/>
      </w:pPr>
      <w:r>
        <w:t xml:space="preserve">02 </w:t>
      </w:r>
    </w:p>
    <w:p w:rsidR="00686B0E" w:rsidRDefault="00686B0E" w:rsidP="00686B0E">
      <w:pPr>
        <w:pStyle w:val="Code"/>
      </w:pPr>
      <w:r>
        <w:t>03 /* Cau hinh PIC */</w:t>
      </w:r>
    </w:p>
    <w:p w:rsidR="00686B0E" w:rsidRDefault="00686B0E" w:rsidP="00686B0E">
      <w:pPr>
        <w:pStyle w:val="Code"/>
      </w:pPr>
      <w:r>
        <w:t>04 /* Khai bao tan so */</w:t>
      </w:r>
    </w:p>
    <w:p w:rsidR="00686B0E" w:rsidRDefault="00686B0E" w:rsidP="00686B0E">
      <w:pPr>
        <w:pStyle w:val="Code"/>
      </w:pPr>
      <w:r>
        <w:t xml:space="preserve">05 </w:t>
      </w:r>
    </w:p>
    <w:p w:rsidR="00686B0E" w:rsidRDefault="00686B0E" w:rsidP="00686B0E">
      <w:pPr>
        <w:pStyle w:val="Code"/>
      </w:pPr>
      <w:r>
        <w:t>06 int main()</w:t>
      </w:r>
    </w:p>
    <w:p w:rsidR="00686B0E" w:rsidRDefault="00686B0E" w:rsidP="00686B0E">
      <w:pPr>
        <w:pStyle w:val="Code"/>
      </w:pPr>
      <w:r>
        <w:t>07 {</w:t>
      </w:r>
    </w:p>
    <w:p w:rsidR="00686B0E" w:rsidRDefault="00686B0E" w:rsidP="00686B0E">
      <w:pPr>
        <w:pStyle w:val="Code"/>
      </w:pPr>
      <w:r>
        <w:t>08     /* Khoi tao */</w:t>
      </w:r>
    </w:p>
    <w:p w:rsidR="00686B0E" w:rsidRDefault="00686B0E" w:rsidP="00686B0E">
      <w:pPr>
        <w:pStyle w:val="Code"/>
      </w:pPr>
      <w:r>
        <w:t xml:space="preserve">09 </w:t>
      </w:r>
    </w:p>
    <w:p w:rsidR="00686B0E" w:rsidRDefault="00686B0E" w:rsidP="00686B0E">
      <w:pPr>
        <w:pStyle w:val="Code"/>
      </w:pPr>
      <w:r>
        <w:t>10     while (1)</w:t>
      </w:r>
    </w:p>
    <w:p w:rsidR="00686B0E" w:rsidRDefault="00686B0E" w:rsidP="00686B0E">
      <w:pPr>
        <w:pStyle w:val="Code"/>
      </w:pPr>
      <w:r>
        <w:t>11     {</w:t>
      </w:r>
    </w:p>
    <w:p w:rsidR="00686B0E" w:rsidRDefault="00686B0E" w:rsidP="00686B0E">
      <w:pPr>
        <w:pStyle w:val="Code"/>
      </w:pPr>
      <w:r>
        <w:t>12         /* Nhay LED */</w:t>
      </w:r>
    </w:p>
    <w:p w:rsidR="00686B0E" w:rsidRDefault="00686B0E" w:rsidP="00686B0E">
      <w:pPr>
        <w:pStyle w:val="Code"/>
      </w:pPr>
      <w:r>
        <w:t>13     }</w:t>
      </w:r>
    </w:p>
    <w:p w:rsidR="00686B0E" w:rsidRDefault="00686B0E" w:rsidP="00686B0E">
      <w:pPr>
        <w:pStyle w:val="Code"/>
      </w:pPr>
      <w:r>
        <w:t xml:space="preserve">14 </w:t>
      </w:r>
    </w:p>
    <w:p w:rsidR="00686B0E" w:rsidRDefault="00686B0E" w:rsidP="00686B0E">
      <w:pPr>
        <w:pStyle w:val="Code"/>
      </w:pPr>
      <w:r>
        <w:lastRenderedPageBreak/>
        <w:t>15     return 0;</w:t>
      </w:r>
    </w:p>
    <w:p w:rsidR="00686B0E" w:rsidRDefault="00686B0E" w:rsidP="00686B0E">
      <w:pPr>
        <w:pStyle w:val="Code"/>
      </w:pPr>
      <w:r>
        <w:t>16 }</w:t>
      </w:r>
    </w:p>
    <w:p w:rsidR="006035A8" w:rsidRDefault="00686B0E" w:rsidP="00686B0E">
      <w:pPr>
        <w:pStyle w:val="Code"/>
      </w:pPr>
      <w:r>
        <w:t>17</w:t>
      </w:r>
    </w:p>
    <w:p w:rsidR="001240E3" w:rsidRPr="001240E3" w:rsidRDefault="001240E3" w:rsidP="001240E3">
      <w:r>
        <w:t xml:space="preserve">Sau khi lập trình xong, tiến hành biên dịch chương trình bằng nút </w:t>
      </w:r>
      <w:r>
        <w:rPr>
          <w:noProof/>
        </w:rPr>
        <w:drawing>
          <wp:inline distT="0" distB="0" distL="0" distR="0">
            <wp:extent cx="371475" cy="285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grayscl/>
                      <a:extLst>
                        <a:ext uri="{28A0092B-C50C-407E-A947-70E740481C1C}">
                          <a14:useLocalDpi xmlns:a14="http://schemas.microsoft.com/office/drawing/2010/main" val="0"/>
                        </a:ext>
                      </a:extLst>
                    </a:blip>
                    <a:srcRect/>
                    <a:stretch>
                      <a:fillRect/>
                    </a:stretch>
                  </pic:blipFill>
                  <pic:spPr bwMode="auto">
                    <a:xfrm>
                      <a:off x="0" y="0"/>
                      <a:ext cx="371475" cy="285750"/>
                    </a:xfrm>
                    <a:prstGeom prst="rect">
                      <a:avLst/>
                    </a:prstGeom>
                    <a:noFill/>
                    <a:ln>
                      <a:noFill/>
                    </a:ln>
                  </pic:spPr>
                </pic:pic>
              </a:graphicData>
            </a:graphic>
          </wp:inline>
        </w:drawing>
      </w:r>
      <w:r>
        <w:t xml:space="preserve">. </w:t>
      </w:r>
      <w:r>
        <w:t xml:space="preserve">Chương trình sau khi build sẽ nằm ở thư mục </w:t>
      </w:r>
      <w:r w:rsidRPr="001240E3">
        <w:rPr>
          <w:rStyle w:val="CodeChar"/>
        </w:rPr>
        <w:t>dist/default/production</w:t>
      </w:r>
      <w:r>
        <w:t>.</w:t>
      </w:r>
    </w:p>
    <w:p w:rsidR="005E0C46" w:rsidRDefault="001240E3" w:rsidP="001240E3">
      <w:pPr>
        <w:pStyle w:val="Heading1"/>
      </w:pPr>
      <w:r>
        <w:t>Mô phỏng mạch nháy LED trên Proteus</w:t>
      </w:r>
    </w:p>
    <w:p w:rsidR="008D192F" w:rsidRDefault="001240E3" w:rsidP="001240E3">
      <w:pPr>
        <w:pStyle w:val="Figure"/>
      </w:pPr>
      <w:r>
        <w:rPr>
          <w:noProof/>
        </w:rPr>
        <w:drawing>
          <wp:inline distT="0" distB="0" distL="0" distR="0" wp14:anchorId="4E273DC4" wp14:editId="61843275">
            <wp:extent cx="3970800" cy="310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grayscl/>
                    </a:blip>
                    <a:stretch>
                      <a:fillRect/>
                    </a:stretch>
                  </pic:blipFill>
                  <pic:spPr>
                    <a:xfrm>
                      <a:off x="0" y="0"/>
                      <a:ext cx="3970800" cy="3106800"/>
                    </a:xfrm>
                    <a:prstGeom prst="rect">
                      <a:avLst/>
                    </a:prstGeom>
                  </pic:spPr>
                </pic:pic>
              </a:graphicData>
            </a:graphic>
          </wp:inline>
        </w:drawing>
      </w:r>
    </w:p>
    <w:p w:rsidR="001240E3" w:rsidRDefault="001240E3" w:rsidP="00634FEC">
      <w:r>
        <w:t>Nháy kép vào con PIC trên sơ đồ mạch, chọn file hex được sinh ra sau khi biên dịch từ phần trước rồi bấm OK. File chương trình nằm ở:</w:t>
      </w:r>
    </w:p>
    <w:p w:rsidR="001240E3" w:rsidRDefault="001240E3" w:rsidP="001240E3">
      <w:pPr>
        <w:pStyle w:val="Code"/>
      </w:pPr>
      <w:r w:rsidRPr="001240E3">
        <w:t>dist\default\production\LED_Blinking.X.production.hex</w:t>
      </w:r>
    </w:p>
    <w:p w:rsidR="001240E3" w:rsidRDefault="001556C5" w:rsidP="00634FEC">
      <w:r>
        <w:t xml:space="preserve">Bấm nút </w:t>
      </w:r>
      <w:r>
        <w:rPr>
          <w:noProof/>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để chạy mô phỏng mạch. Kết quả cho thấy đèn LED liên tục bật tắt mỗi 1s.</w:t>
      </w:r>
    </w:p>
    <w:p w:rsidR="00370D0E" w:rsidRDefault="0037403B" w:rsidP="0037403B">
      <w:pPr>
        <w:pStyle w:val="Heading1"/>
      </w:pPr>
      <w:r>
        <w:t>Điều khiển chức năng nháy LED bằng nút bấm</w:t>
      </w:r>
    </w:p>
    <w:p w:rsidR="0037403B" w:rsidRDefault="00692B57" w:rsidP="0037403B">
      <w:r>
        <w:t>Mỗi khi nút được bấm, tín hiệu trên chân RB0 của PIC thay đổi từ 1 về</w:t>
      </w:r>
      <w:r w:rsidR="005F79EE">
        <w:t xml:space="preserve"> 0 và ngược lại khi nút được nhả ra. Để bắt được sự kiện, trong vi xử lý có cơ chế ngắt ngoài trên chân RB0.</w:t>
      </w:r>
      <w:r w:rsidR="009C74EC">
        <w:t xml:space="preserve"> Lưu ý với PIC16F887, chân RB0 ngoài chức năng GPIO, ngắt ngoài còn có chức năng ADC, vì thế cần tắt chế độ Analog của chân RB0 thì chân mới có thể thực hiện ngắt.</w:t>
      </w:r>
    </w:p>
    <w:p w:rsidR="009C74EC" w:rsidRDefault="00FB0271" w:rsidP="00FB0271">
      <w:pPr>
        <w:pStyle w:val="Heading1"/>
      </w:pPr>
      <w:r>
        <w:lastRenderedPageBreak/>
        <w:t>Mở rộng nháy nhiều LED</w:t>
      </w:r>
    </w:p>
    <w:p w:rsidR="00FB0271" w:rsidRDefault="00FB0271" w:rsidP="00FB0271">
      <w:r>
        <w:t>Mỗi LED được nối vào một chân của PIC, tương ứng với một bit trên thanh ghi giá trị và thanh ghi điều khiển GPIO. Chương trình có thể dễ dàng được mở rộng cho nhiều LED.</w:t>
      </w:r>
    </w:p>
    <w:p w:rsidR="00FB0271" w:rsidRPr="00FB0271" w:rsidRDefault="00FB0271" w:rsidP="00FB0271"/>
    <w:sectPr w:rsidR="00FB0271" w:rsidRPr="00FB0271" w:rsidSect="00CF5BA5">
      <w:headerReference w:type="even" r:id="rId40"/>
      <w:headerReference w:type="default" r:id="rId41"/>
      <w:footerReference w:type="even" r:id="rId42"/>
      <w:footerReference w:type="default" r:id="rId43"/>
      <w:headerReference w:type="first" r:id="rId44"/>
      <w:footerReference w:type="first" r:id="rId45"/>
      <w:pgSz w:w="11907" w:h="16839" w:code="9"/>
      <w:pgMar w:top="1418" w:right="1134" w:bottom="1418" w:left="1985"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88D" w:rsidRDefault="007F288D" w:rsidP="00F509AA">
      <w:pPr>
        <w:spacing w:after="0" w:line="240" w:lineRule="auto"/>
      </w:pPr>
      <w:r>
        <w:separator/>
      </w:r>
    </w:p>
  </w:endnote>
  <w:endnote w:type="continuationSeparator" w:id="0">
    <w:p w:rsidR="007F288D" w:rsidRDefault="007F288D" w:rsidP="00F50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0000000000000000000"/>
    <w:charset w:val="00"/>
    <w:family w:val="roman"/>
    <w:notTrueType/>
    <w:pitch w:val="variable"/>
    <w:sig w:usb0="60000287" w:usb1="00000001"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Source Sans Pro Light">
    <w:panose1 w:val="020B0403030403020204"/>
    <w:charset w:val="00"/>
    <w:family w:val="swiss"/>
    <w:pitch w:val="variable"/>
    <w:sig w:usb0="600002F7" w:usb1="02000001" w:usb2="00000000" w:usb3="00000000" w:csb0="0000019F" w:csb1="00000000"/>
  </w:font>
  <w:font w:name="Minion Pro Capt">
    <w:panose1 w:val="00000000000000000000"/>
    <w:charset w:val="00"/>
    <w:family w:val="roman"/>
    <w:notTrueType/>
    <w:pitch w:val="variable"/>
    <w:sig w:usb0="60000287" w:usb1="00000001" w:usb2="00000000" w:usb3="00000000" w:csb0="0000019F" w:csb1="00000000"/>
  </w:font>
  <w:font w:name="Source Code Pro">
    <w:panose1 w:val="00000000000000000000"/>
    <w:charset w:val="00"/>
    <w:family w:val="modern"/>
    <w:notTrueType/>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648" w:rsidRDefault="006756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5348261"/>
      <w:docPartObj>
        <w:docPartGallery w:val="Page Numbers (Bottom of Page)"/>
        <w:docPartUnique/>
      </w:docPartObj>
    </w:sdtPr>
    <w:sdtEndPr>
      <w:rPr>
        <w:noProof/>
      </w:rPr>
    </w:sdtEndPr>
    <w:sdtContent>
      <w:p w:rsidR="00F509AA" w:rsidRDefault="00F509AA">
        <w:pPr>
          <w:pStyle w:val="Footer"/>
          <w:jc w:val="center"/>
        </w:pPr>
        <w:r>
          <w:fldChar w:fldCharType="begin"/>
        </w:r>
        <w:r>
          <w:instrText xml:space="preserve"> PAGE   \* MERGEFORMAT </w:instrText>
        </w:r>
        <w:r>
          <w:fldChar w:fldCharType="separate"/>
        </w:r>
        <w:r w:rsidR="00420CAE">
          <w:rPr>
            <w:noProof/>
          </w:rPr>
          <w:t>8</w:t>
        </w:r>
        <w:r>
          <w:rPr>
            <w:noProof/>
          </w:rPr>
          <w:fldChar w:fldCharType="end"/>
        </w:r>
      </w:p>
    </w:sdtContent>
  </w:sdt>
  <w:p w:rsidR="00F509AA" w:rsidRDefault="00F509A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648" w:rsidRDefault="006756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88D" w:rsidRDefault="007F288D" w:rsidP="00F509AA">
      <w:pPr>
        <w:spacing w:after="0" w:line="240" w:lineRule="auto"/>
      </w:pPr>
      <w:r>
        <w:separator/>
      </w:r>
    </w:p>
  </w:footnote>
  <w:footnote w:type="continuationSeparator" w:id="0">
    <w:p w:rsidR="007F288D" w:rsidRDefault="007F288D" w:rsidP="00F509AA">
      <w:pPr>
        <w:spacing w:after="0" w:line="240" w:lineRule="auto"/>
      </w:pPr>
      <w:r>
        <w:continuationSeparator/>
      </w:r>
    </w:p>
  </w:footnote>
  <w:footnote w:id="1">
    <w:p w:rsidR="00D315D7" w:rsidRDefault="00D315D7" w:rsidP="00D315D7">
      <w:pPr>
        <w:pStyle w:val="FootnoteText"/>
      </w:pPr>
      <w:r>
        <w:rPr>
          <w:rStyle w:val="FootnoteReference"/>
        </w:rPr>
        <w:footnoteRef/>
      </w:r>
      <w:r>
        <w:t xml:space="preserve"> Hầu hết các mạch nạp PIC bán ngoài thị trường đều là mạch nạp PICkit2 hoặc bản sao của PICkit2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648" w:rsidRDefault="0067564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9AA" w:rsidRDefault="00F509AA">
    <w:pPr>
      <w:pStyle w:val="Header"/>
    </w:pPr>
    <w:r>
      <w:rPr>
        <w:noProof/>
      </w:rPr>
      <w:drawing>
        <wp:anchor distT="0" distB="0" distL="114300" distR="114300" simplePos="0" relativeHeight="251658240" behindDoc="1" locked="0" layoutInCell="1" allowOverlap="1" wp14:anchorId="0F338988" wp14:editId="472FEE6A">
          <wp:simplePos x="0" y="0"/>
          <wp:positionH relativeFrom="margin">
            <wp:align>left</wp:align>
          </wp:positionH>
          <wp:positionV relativeFrom="paragraph">
            <wp:posOffset>0</wp:posOffset>
          </wp:positionV>
          <wp:extent cx="1454400" cy="493200"/>
          <wp:effectExtent l="0" t="0" r="0" b="0"/>
          <wp:wrapTight wrapText="bothSides">
            <wp:wrapPolygon edited="0">
              <wp:start x="0" y="0"/>
              <wp:lineTo x="0" y="18371"/>
              <wp:lineTo x="21223" y="18371"/>
              <wp:lineTo x="212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400" cy="493200"/>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1360388544"/>
        <w:placeholder>
          <w:docPart w:val="1807A367C9CF4A68B81D1F2667EFC309"/>
        </w:placeholder>
        <w:dataBinding w:prefixMappings="xmlns:ns0='http://purl.org/dc/elements/1.1/' xmlns:ns1='http://schemas.openxmlformats.org/package/2006/metadata/core-properties' " w:xpath="/ns1:coreProperties[1]/ns0:title[1]" w:storeItemID="{6C3C8BC8-F283-45AE-878A-BAB7291924A1}"/>
        <w:text/>
      </w:sdtPr>
      <w:sdtEndPr/>
      <w:sdtContent>
        <w:r w:rsidR="00756067">
          <w:t>Bài tập về nhà tuần 3</w: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648" w:rsidRDefault="006756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2A4A91"/>
    <w:multiLevelType w:val="multilevel"/>
    <w:tmpl w:val="3DB844FA"/>
    <w:numStyleLink w:val="HeadingMultilevelList"/>
  </w:abstractNum>
  <w:abstractNum w:abstractNumId="1">
    <w:nsid w:val="1D8F3FE4"/>
    <w:multiLevelType w:val="multilevel"/>
    <w:tmpl w:val="3DB844FA"/>
    <w:numStyleLink w:val="HeadingMultilevelList"/>
  </w:abstractNum>
  <w:abstractNum w:abstractNumId="2">
    <w:nsid w:val="2C295007"/>
    <w:multiLevelType w:val="multilevel"/>
    <w:tmpl w:val="3DB844FA"/>
    <w:numStyleLink w:val="HeadingMultilevelList"/>
  </w:abstractNum>
  <w:abstractNum w:abstractNumId="3">
    <w:nsid w:val="32F04F90"/>
    <w:multiLevelType w:val="multilevel"/>
    <w:tmpl w:val="3DB844FA"/>
    <w:numStyleLink w:val="HeadingMultilevelList"/>
  </w:abstractNum>
  <w:abstractNum w:abstractNumId="4">
    <w:nsid w:val="38DF7488"/>
    <w:multiLevelType w:val="multilevel"/>
    <w:tmpl w:val="3DB844FA"/>
    <w:numStyleLink w:val="HeadingMultilevelList"/>
  </w:abstractNum>
  <w:abstractNum w:abstractNumId="5">
    <w:nsid w:val="3E563264"/>
    <w:multiLevelType w:val="hybridMultilevel"/>
    <w:tmpl w:val="7DC0B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C739A3"/>
    <w:multiLevelType w:val="hybridMultilevel"/>
    <w:tmpl w:val="AD7A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4D775C"/>
    <w:multiLevelType w:val="hybridMultilevel"/>
    <w:tmpl w:val="9C3C4316"/>
    <w:lvl w:ilvl="0" w:tplc="CAFCA8E4">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1366CDC"/>
    <w:multiLevelType w:val="multilevel"/>
    <w:tmpl w:val="3DB844FA"/>
    <w:numStyleLink w:val="HeadingMultilevelList"/>
  </w:abstractNum>
  <w:abstractNum w:abstractNumId="9">
    <w:nsid w:val="7F2E6963"/>
    <w:multiLevelType w:val="multilevel"/>
    <w:tmpl w:val="3DB844FA"/>
    <w:styleLink w:val="HeadingMultilevelList"/>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7"/>
  </w:num>
  <w:num w:numId="2">
    <w:abstractNumId w:val="9"/>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2"/>
  </w:num>
  <w:num w:numId="7">
    <w:abstractNumId w:val="8"/>
  </w:num>
  <w:num w:numId="8">
    <w:abstractNumId w:val="4"/>
  </w:num>
  <w:num w:numId="9">
    <w:abstractNumId w:val="3"/>
  </w:num>
  <w:num w:numId="10">
    <w:abstractNumId w:val="3"/>
  </w:num>
  <w:num w:numId="11">
    <w:abstractNumId w:val="3"/>
  </w:num>
  <w:num w:numId="12">
    <w:abstractNumId w:val="3"/>
  </w:num>
  <w:num w:numId="13">
    <w:abstractNumId w:val="3"/>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067"/>
    <w:rsid w:val="00003F74"/>
    <w:rsid w:val="00005D04"/>
    <w:rsid w:val="00005FEB"/>
    <w:rsid w:val="00016B63"/>
    <w:rsid w:val="00043495"/>
    <w:rsid w:val="00045198"/>
    <w:rsid w:val="0004546D"/>
    <w:rsid w:val="00054FE9"/>
    <w:rsid w:val="00057174"/>
    <w:rsid w:val="00060EE8"/>
    <w:rsid w:val="00071FA6"/>
    <w:rsid w:val="00094B11"/>
    <w:rsid w:val="000A6F4B"/>
    <w:rsid w:val="000C282C"/>
    <w:rsid w:val="000D332D"/>
    <w:rsid w:val="000F661B"/>
    <w:rsid w:val="001240E3"/>
    <w:rsid w:val="00143509"/>
    <w:rsid w:val="00147C0B"/>
    <w:rsid w:val="001556C5"/>
    <w:rsid w:val="00187561"/>
    <w:rsid w:val="001D7224"/>
    <w:rsid w:val="00200CA0"/>
    <w:rsid w:val="00206BEC"/>
    <w:rsid w:val="002350AF"/>
    <w:rsid w:val="00250A2F"/>
    <w:rsid w:val="002667F5"/>
    <w:rsid w:val="002C64C4"/>
    <w:rsid w:val="002E7385"/>
    <w:rsid w:val="003424FE"/>
    <w:rsid w:val="00361BE5"/>
    <w:rsid w:val="00370D0E"/>
    <w:rsid w:val="00373980"/>
    <w:rsid w:val="0037403B"/>
    <w:rsid w:val="003C0B6E"/>
    <w:rsid w:val="003F551A"/>
    <w:rsid w:val="0040661F"/>
    <w:rsid w:val="0040720F"/>
    <w:rsid w:val="00417A4A"/>
    <w:rsid w:val="00420CAE"/>
    <w:rsid w:val="004577BA"/>
    <w:rsid w:val="00471488"/>
    <w:rsid w:val="00483029"/>
    <w:rsid w:val="004A0106"/>
    <w:rsid w:val="004C12DC"/>
    <w:rsid w:val="00557F03"/>
    <w:rsid w:val="0057021C"/>
    <w:rsid w:val="005D1688"/>
    <w:rsid w:val="005E0C46"/>
    <w:rsid w:val="005E6D30"/>
    <w:rsid w:val="005F79EE"/>
    <w:rsid w:val="006035A8"/>
    <w:rsid w:val="00634FEC"/>
    <w:rsid w:val="00675648"/>
    <w:rsid w:val="00686B0E"/>
    <w:rsid w:val="00692B57"/>
    <w:rsid w:val="006D589C"/>
    <w:rsid w:val="006D5ACB"/>
    <w:rsid w:val="006D5E15"/>
    <w:rsid w:val="006F7249"/>
    <w:rsid w:val="00722B94"/>
    <w:rsid w:val="00756067"/>
    <w:rsid w:val="00757A78"/>
    <w:rsid w:val="007A6A7C"/>
    <w:rsid w:val="007A72DB"/>
    <w:rsid w:val="007C3306"/>
    <w:rsid w:val="007F288D"/>
    <w:rsid w:val="007F4C05"/>
    <w:rsid w:val="008063E9"/>
    <w:rsid w:val="0084091A"/>
    <w:rsid w:val="00875144"/>
    <w:rsid w:val="00892EB9"/>
    <w:rsid w:val="008A1265"/>
    <w:rsid w:val="008A292D"/>
    <w:rsid w:val="008D192F"/>
    <w:rsid w:val="008F237F"/>
    <w:rsid w:val="008F3210"/>
    <w:rsid w:val="00904BFD"/>
    <w:rsid w:val="00932462"/>
    <w:rsid w:val="0094502F"/>
    <w:rsid w:val="00992024"/>
    <w:rsid w:val="009A4B69"/>
    <w:rsid w:val="009B4BFE"/>
    <w:rsid w:val="009C74EC"/>
    <w:rsid w:val="009D1E55"/>
    <w:rsid w:val="009F0510"/>
    <w:rsid w:val="00A01EC7"/>
    <w:rsid w:val="00A16E5F"/>
    <w:rsid w:val="00A2584C"/>
    <w:rsid w:val="00A37C26"/>
    <w:rsid w:val="00A927EE"/>
    <w:rsid w:val="00AD5A3A"/>
    <w:rsid w:val="00B00784"/>
    <w:rsid w:val="00B77B2A"/>
    <w:rsid w:val="00B8092B"/>
    <w:rsid w:val="00B902D3"/>
    <w:rsid w:val="00B90726"/>
    <w:rsid w:val="00B90EA7"/>
    <w:rsid w:val="00BA0B03"/>
    <w:rsid w:val="00C31320"/>
    <w:rsid w:val="00C87772"/>
    <w:rsid w:val="00CF5BA5"/>
    <w:rsid w:val="00D315D7"/>
    <w:rsid w:val="00D91F78"/>
    <w:rsid w:val="00D92BDC"/>
    <w:rsid w:val="00DC6925"/>
    <w:rsid w:val="00DD7259"/>
    <w:rsid w:val="00DE2684"/>
    <w:rsid w:val="00E1407D"/>
    <w:rsid w:val="00E45BC4"/>
    <w:rsid w:val="00E71525"/>
    <w:rsid w:val="00E97F1A"/>
    <w:rsid w:val="00EC5A85"/>
    <w:rsid w:val="00ED3A1D"/>
    <w:rsid w:val="00EF3DBF"/>
    <w:rsid w:val="00F05DEB"/>
    <w:rsid w:val="00F258E9"/>
    <w:rsid w:val="00F3114E"/>
    <w:rsid w:val="00F509AA"/>
    <w:rsid w:val="00F72AD2"/>
    <w:rsid w:val="00F82AEC"/>
    <w:rsid w:val="00FB0271"/>
    <w:rsid w:val="00FD0E1A"/>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1353D3-F81D-4997-9388-53EA016FD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0D0E"/>
    <w:pPr>
      <w:spacing w:after="240" w:line="288" w:lineRule="auto"/>
      <w:jc w:val="both"/>
    </w:pPr>
    <w:rPr>
      <w:sz w:val="24"/>
    </w:rPr>
  </w:style>
  <w:style w:type="paragraph" w:styleId="Heading1">
    <w:name w:val="heading 1"/>
    <w:basedOn w:val="Normal"/>
    <w:next w:val="Normal"/>
    <w:link w:val="Heading1Char"/>
    <w:uiPriority w:val="9"/>
    <w:qFormat/>
    <w:rsid w:val="00370D0E"/>
    <w:pPr>
      <w:keepNext/>
      <w:keepLines/>
      <w:numPr>
        <w:numId w:val="9"/>
      </w:numPr>
      <w:spacing w:before="240"/>
      <w:outlineLvl w:val="0"/>
    </w:pPr>
    <w:rPr>
      <w:rFonts w:asciiTheme="majorHAnsi" w:eastAsiaTheme="majorEastAsia" w:hAnsiTheme="majorHAnsi" w:cstheme="majorBidi"/>
      <w:caps/>
      <w:sz w:val="32"/>
      <w:szCs w:val="32"/>
    </w:rPr>
  </w:style>
  <w:style w:type="paragraph" w:styleId="Heading2">
    <w:name w:val="heading 2"/>
    <w:basedOn w:val="Normal"/>
    <w:next w:val="Normal"/>
    <w:link w:val="Heading2Char"/>
    <w:uiPriority w:val="9"/>
    <w:unhideWhenUsed/>
    <w:qFormat/>
    <w:rsid w:val="00370D0E"/>
    <w:pPr>
      <w:keepNext/>
      <w:keepLines/>
      <w:numPr>
        <w:ilvl w:val="1"/>
        <w:numId w:val="9"/>
      </w:numPr>
      <w:spacing w:before="240"/>
      <w:outlineLvl w:val="1"/>
    </w:pPr>
    <w:rPr>
      <w:rFonts w:asciiTheme="majorHAnsi" w:eastAsiaTheme="majorEastAsia" w:hAnsiTheme="majorHAnsi" w:cstheme="majorBidi"/>
      <w:caps/>
      <w:sz w:val="26"/>
      <w:szCs w:val="26"/>
    </w:rPr>
  </w:style>
  <w:style w:type="paragraph" w:styleId="Heading3">
    <w:name w:val="heading 3"/>
    <w:basedOn w:val="Normal"/>
    <w:next w:val="Normal"/>
    <w:link w:val="Heading3Char"/>
    <w:uiPriority w:val="9"/>
    <w:unhideWhenUsed/>
    <w:qFormat/>
    <w:rsid w:val="00370D0E"/>
    <w:pPr>
      <w:keepNext/>
      <w:keepLines/>
      <w:numPr>
        <w:ilvl w:val="2"/>
        <w:numId w:val="9"/>
      </w:numPr>
      <w:spacing w:before="40" w:after="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semiHidden/>
    <w:unhideWhenUsed/>
    <w:qFormat/>
    <w:rsid w:val="00370D0E"/>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rsid w:val="00370D0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70D0E"/>
  </w:style>
  <w:style w:type="paragraph" w:styleId="Title">
    <w:name w:val="Title"/>
    <w:basedOn w:val="Normal"/>
    <w:next w:val="Normal"/>
    <w:link w:val="TitleChar"/>
    <w:uiPriority w:val="10"/>
    <w:qFormat/>
    <w:rsid w:val="00370D0E"/>
    <w:pPr>
      <w:spacing w:before="240" w:after="0" w:line="240" w:lineRule="auto"/>
      <w:contextualSpacing/>
      <w:jc w:val="center"/>
    </w:pPr>
    <w:rPr>
      <w:rFonts w:ascii="Source Sans Pro Light" w:eastAsiaTheme="majorEastAsia" w:hAnsi="Source Sans Pro Light" w:cstheme="majorBidi"/>
      <w:caps/>
      <w:spacing w:val="-10"/>
      <w:kern w:val="28"/>
      <w:sz w:val="48"/>
      <w:szCs w:val="56"/>
    </w:rPr>
  </w:style>
  <w:style w:type="character" w:customStyle="1" w:styleId="TitleChar">
    <w:name w:val="Title Char"/>
    <w:basedOn w:val="DefaultParagraphFont"/>
    <w:link w:val="Title"/>
    <w:uiPriority w:val="10"/>
    <w:rsid w:val="00370D0E"/>
    <w:rPr>
      <w:rFonts w:ascii="Source Sans Pro Light" w:eastAsiaTheme="majorEastAsia" w:hAnsi="Source Sans Pro Light" w:cstheme="majorBidi"/>
      <w:caps/>
      <w:spacing w:val="-10"/>
      <w:kern w:val="28"/>
      <w:sz w:val="48"/>
      <w:szCs w:val="56"/>
    </w:rPr>
  </w:style>
  <w:style w:type="character" w:customStyle="1" w:styleId="Heading1Char">
    <w:name w:val="Heading 1 Char"/>
    <w:basedOn w:val="DefaultParagraphFont"/>
    <w:link w:val="Heading1"/>
    <w:uiPriority w:val="9"/>
    <w:rsid w:val="00370D0E"/>
    <w:rPr>
      <w:rFonts w:asciiTheme="majorHAnsi" w:eastAsiaTheme="majorEastAsia" w:hAnsiTheme="majorHAnsi" w:cstheme="majorBidi"/>
      <w:caps/>
      <w:sz w:val="32"/>
      <w:szCs w:val="32"/>
    </w:rPr>
  </w:style>
  <w:style w:type="character" w:customStyle="1" w:styleId="Heading2Char">
    <w:name w:val="Heading 2 Char"/>
    <w:basedOn w:val="DefaultParagraphFont"/>
    <w:link w:val="Heading2"/>
    <w:uiPriority w:val="9"/>
    <w:rsid w:val="00370D0E"/>
    <w:rPr>
      <w:rFonts w:asciiTheme="majorHAnsi" w:eastAsiaTheme="majorEastAsia" w:hAnsiTheme="majorHAnsi" w:cstheme="majorBidi"/>
      <w:caps/>
      <w:sz w:val="26"/>
      <w:szCs w:val="26"/>
    </w:rPr>
  </w:style>
  <w:style w:type="character" w:styleId="PlaceholderText">
    <w:name w:val="Placeholder Text"/>
    <w:basedOn w:val="DefaultParagraphFont"/>
    <w:uiPriority w:val="99"/>
    <w:semiHidden/>
    <w:rsid w:val="00370D0E"/>
    <w:rPr>
      <w:color w:val="808080"/>
    </w:rPr>
  </w:style>
  <w:style w:type="paragraph" w:styleId="ListParagraph">
    <w:name w:val="List Paragraph"/>
    <w:basedOn w:val="Normal"/>
    <w:uiPriority w:val="34"/>
    <w:qFormat/>
    <w:rsid w:val="00370D0E"/>
    <w:pPr>
      <w:ind w:left="720"/>
      <w:contextualSpacing/>
    </w:pPr>
  </w:style>
  <w:style w:type="numbering" w:customStyle="1" w:styleId="HeadingMultilevelList">
    <w:name w:val="Heading Multilevel List"/>
    <w:uiPriority w:val="99"/>
    <w:rsid w:val="00370D0E"/>
    <w:pPr>
      <w:numPr>
        <w:numId w:val="3"/>
      </w:numPr>
    </w:pPr>
  </w:style>
  <w:style w:type="paragraph" w:styleId="Subtitle">
    <w:name w:val="Subtitle"/>
    <w:basedOn w:val="Normal"/>
    <w:next w:val="Normal"/>
    <w:link w:val="SubtitleChar"/>
    <w:uiPriority w:val="11"/>
    <w:qFormat/>
    <w:rsid w:val="00370D0E"/>
    <w:pPr>
      <w:numPr>
        <w:ilvl w:val="1"/>
      </w:numPr>
      <w:spacing w:before="120" w:after="360" w:line="240" w:lineRule="auto"/>
      <w:jc w:val="center"/>
    </w:pPr>
    <w:rPr>
      <w:rFonts w:asciiTheme="majorHAnsi" w:eastAsiaTheme="minorEastAsia" w:hAnsiTheme="majorHAnsi"/>
      <w:caps/>
      <w:spacing w:val="15"/>
      <w:sz w:val="20"/>
    </w:rPr>
  </w:style>
  <w:style w:type="character" w:customStyle="1" w:styleId="Heading3Char">
    <w:name w:val="Heading 3 Char"/>
    <w:basedOn w:val="DefaultParagraphFont"/>
    <w:link w:val="Heading3"/>
    <w:uiPriority w:val="9"/>
    <w:rsid w:val="00370D0E"/>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370D0E"/>
    <w:rPr>
      <w:rFonts w:asciiTheme="majorHAnsi" w:eastAsiaTheme="majorEastAsia" w:hAnsiTheme="majorHAnsi" w:cstheme="majorBidi"/>
      <w:i/>
      <w:iCs/>
      <w:color w:val="2E74B5" w:themeColor="accent1" w:themeShade="BF"/>
      <w:sz w:val="24"/>
    </w:rPr>
  </w:style>
  <w:style w:type="character" w:customStyle="1" w:styleId="SubtitleChar">
    <w:name w:val="Subtitle Char"/>
    <w:basedOn w:val="DefaultParagraphFont"/>
    <w:link w:val="Subtitle"/>
    <w:uiPriority w:val="11"/>
    <w:rsid w:val="00370D0E"/>
    <w:rPr>
      <w:rFonts w:asciiTheme="majorHAnsi" w:eastAsiaTheme="minorEastAsia" w:hAnsiTheme="majorHAnsi"/>
      <w:caps/>
      <w:spacing w:val="15"/>
      <w:sz w:val="20"/>
    </w:rPr>
  </w:style>
  <w:style w:type="paragraph" w:styleId="Header">
    <w:name w:val="header"/>
    <w:basedOn w:val="Normal"/>
    <w:link w:val="HeaderChar"/>
    <w:uiPriority w:val="99"/>
    <w:unhideWhenUsed/>
    <w:rsid w:val="00370D0E"/>
    <w:pPr>
      <w:tabs>
        <w:tab w:val="center" w:pos="4680"/>
        <w:tab w:val="right" w:pos="9360"/>
      </w:tabs>
      <w:spacing w:before="360" w:line="240" w:lineRule="auto"/>
    </w:pPr>
    <w:rPr>
      <w:rFonts w:ascii="Source Sans Pro" w:hAnsi="Source Sans Pro"/>
      <w:caps/>
    </w:rPr>
  </w:style>
  <w:style w:type="character" w:customStyle="1" w:styleId="HeaderChar">
    <w:name w:val="Header Char"/>
    <w:basedOn w:val="DefaultParagraphFont"/>
    <w:link w:val="Header"/>
    <w:uiPriority w:val="99"/>
    <w:rsid w:val="00370D0E"/>
    <w:rPr>
      <w:rFonts w:ascii="Source Sans Pro" w:hAnsi="Source Sans Pro"/>
      <w:caps/>
      <w:sz w:val="24"/>
    </w:rPr>
  </w:style>
  <w:style w:type="paragraph" w:styleId="Footer">
    <w:name w:val="footer"/>
    <w:basedOn w:val="Normal"/>
    <w:link w:val="FooterChar"/>
    <w:uiPriority w:val="99"/>
    <w:unhideWhenUsed/>
    <w:rsid w:val="00370D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D0E"/>
    <w:rPr>
      <w:sz w:val="24"/>
    </w:rPr>
  </w:style>
  <w:style w:type="paragraph" w:styleId="Caption">
    <w:name w:val="caption"/>
    <w:basedOn w:val="Normal"/>
    <w:next w:val="Normal"/>
    <w:uiPriority w:val="35"/>
    <w:unhideWhenUsed/>
    <w:qFormat/>
    <w:rsid w:val="00370D0E"/>
    <w:pPr>
      <w:spacing w:after="200" w:line="240" w:lineRule="auto"/>
      <w:jc w:val="center"/>
    </w:pPr>
    <w:rPr>
      <w:rFonts w:ascii="Minion Pro Capt" w:hAnsi="Minion Pro Capt"/>
      <w:iCs/>
      <w:sz w:val="20"/>
      <w:szCs w:val="18"/>
    </w:rPr>
  </w:style>
  <w:style w:type="paragraph" w:customStyle="1" w:styleId="Code">
    <w:name w:val="Code"/>
    <w:basedOn w:val="Normal"/>
    <w:link w:val="CodeChar"/>
    <w:qFormat/>
    <w:rsid w:val="00370D0E"/>
    <w:pPr>
      <w:ind w:left="454" w:right="454"/>
      <w:contextualSpacing/>
    </w:pPr>
    <w:rPr>
      <w:rFonts w:ascii="Source Code Pro" w:hAnsi="Source Code Pro"/>
      <w:sz w:val="21"/>
    </w:rPr>
  </w:style>
  <w:style w:type="paragraph" w:customStyle="1" w:styleId="Figure">
    <w:name w:val="Figure"/>
    <w:basedOn w:val="Normal"/>
    <w:qFormat/>
    <w:rsid w:val="00370D0E"/>
    <w:pPr>
      <w:jc w:val="center"/>
    </w:pPr>
  </w:style>
  <w:style w:type="character" w:customStyle="1" w:styleId="CodeChar">
    <w:name w:val="Code Char"/>
    <w:basedOn w:val="DefaultParagraphFont"/>
    <w:link w:val="Code"/>
    <w:rsid w:val="00370D0E"/>
    <w:rPr>
      <w:rFonts w:ascii="Source Code Pro" w:hAnsi="Source Code Pro"/>
      <w:sz w:val="21"/>
    </w:rPr>
  </w:style>
  <w:style w:type="character" w:styleId="Strong">
    <w:name w:val="Strong"/>
    <w:basedOn w:val="DefaultParagraphFont"/>
    <w:uiPriority w:val="22"/>
    <w:qFormat/>
    <w:rsid w:val="002E7385"/>
    <w:rPr>
      <w:b/>
      <w:bCs/>
    </w:rPr>
  </w:style>
  <w:style w:type="paragraph" w:styleId="FootnoteText">
    <w:name w:val="footnote text"/>
    <w:basedOn w:val="Normal"/>
    <w:link w:val="FootnoteTextChar"/>
    <w:uiPriority w:val="99"/>
    <w:semiHidden/>
    <w:unhideWhenUsed/>
    <w:rsid w:val="00200C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0CA0"/>
    <w:rPr>
      <w:sz w:val="20"/>
      <w:szCs w:val="20"/>
    </w:rPr>
  </w:style>
  <w:style w:type="character" w:styleId="FootnoteReference">
    <w:name w:val="footnote reference"/>
    <w:basedOn w:val="DefaultParagraphFont"/>
    <w:uiPriority w:val="99"/>
    <w:semiHidden/>
    <w:unhideWhenUsed/>
    <w:rsid w:val="00200C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Templates\ESRC%20Artic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807A367C9CF4A68B81D1F2667EFC309"/>
        <w:category>
          <w:name w:val="General"/>
          <w:gallery w:val="placeholder"/>
        </w:category>
        <w:types>
          <w:type w:val="bbPlcHdr"/>
        </w:types>
        <w:behaviors>
          <w:behavior w:val="content"/>
        </w:behaviors>
        <w:guid w:val="{0E5654FD-4F84-4BE9-80B8-58C0E181C2E0}"/>
      </w:docPartPr>
      <w:docPartBody>
        <w:p w:rsidR="006E168C" w:rsidRDefault="00E043F8">
          <w:pPr>
            <w:pStyle w:val="1807A367C9CF4A68B81D1F2667EFC309"/>
          </w:pPr>
          <w:r w:rsidRPr="0034065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0000000000000000000"/>
    <w:charset w:val="00"/>
    <w:family w:val="roman"/>
    <w:notTrueType/>
    <w:pitch w:val="variable"/>
    <w:sig w:usb0="60000287" w:usb1="00000001"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Source Sans Pro Light">
    <w:panose1 w:val="020B0403030403020204"/>
    <w:charset w:val="00"/>
    <w:family w:val="swiss"/>
    <w:pitch w:val="variable"/>
    <w:sig w:usb0="600002F7" w:usb1="02000001" w:usb2="00000000" w:usb3="00000000" w:csb0="0000019F" w:csb1="00000000"/>
  </w:font>
  <w:font w:name="Minion Pro Capt">
    <w:panose1 w:val="00000000000000000000"/>
    <w:charset w:val="00"/>
    <w:family w:val="roman"/>
    <w:notTrueType/>
    <w:pitch w:val="variable"/>
    <w:sig w:usb0="60000287" w:usb1="00000001" w:usb2="00000000" w:usb3="00000000" w:csb0="0000019F" w:csb1="00000000"/>
  </w:font>
  <w:font w:name="Source Code Pro">
    <w:panose1 w:val="00000000000000000000"/>
    <w:charset w:val="00"/>
    <w:family w:val="modern"/>
    <w:notTrueType/>
    <w:pitch w:val="fixed"/>
    <w:sig w:usb0="20000007" w:usb1="00001801" w:usb2="00000000" w:usb3="00000000" w:csb0="00000193"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3F8"/>
    <w:rsid w:val="004529BE"/>
    <w:rsid w:val="004C1C82"/>
    <w:rsid w:val="006E168C"/>
    <w:rsid w:val="00C47CEB"/>
    <w:rsid w:val="00DA3E34"/>
    <w:rsid w:val="00E04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807A367C9CF4A68B81D1F2667EFC309">
    <w:name w:val="1807A367C9CF4A68B81D1F2667EFC3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IT">
      <a:majorFont>
        <a:latin typeface="Source Sans Pro"/>
        <a:ea typeface=""/>
        <a:cs typeface=""/>
      </a:majorFont>
      <a:minorFont>
        <a:latin typeface="Minion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6034F-1000-452D-B0ED-2513715B4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ESRC Article.dotx</Template>
  <TotalTime>317</TotalTime>
  <Pages>17</Pages>
  <Words>997</Words>
  <Characters>5684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Bài tập về nhà tuần 3</vt:lpstr>
    </vt:vector>
  </TitlesOfParts>
  <Company/>
  <LinksUpToDate>false</LinksUpToDate>
  <CharactersWithSpaces>6668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về nhà tuần 3</dc:title>
  <dc:subject/>
  <dc:creator>Hoa Viet Do</dc:creator>
  <cp:keywords/>
  <dc:description/>
  <cp:lastModifiedBy>Hoa Viet Do</cp:lastModifiedBy>
  <cp:revision>63</cp:revision>
  <dcterms:created xsi:type="dcterms:W3CDTF">2015-01-28T02:26:00Z</dcterms:created>
  <dcterms:modified xsi:type="dcterms:W3CDTF">2015-01-28T13:23:00Z</dcterms:modified>
</cp:coreProperties>
</file>